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6"/>
        <w:tblW w:w="9599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97"/>
        <w:gridCol w:w="8302"/>
      </w:tblGrid>
      <w:tr w:rsidR="009F32A3" w:rsidRPr="001D5CA3" w:rsidTr="00A95CB2">
        <w:trPr>
          <w:trHeight w:val="1289"/>
        </w:trPr>
        <w:tc>
          <w:tcPr>
            <w:tcW w:w="1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A3" w:rsidRPr="001D5CA3" w:rsidRDefault="009F32A3" w:rsidP="00A95CB2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20"/>
              </w:rPr>
            </w:pPr>
            <w:bookmarkStart w:id="0" w:name="_GoBack"/>
            <w:bookmarkEnd w:id="0"/>
            <w:r w:rsidRPr="001D5CA3">
              <w:rPr>
                <w:rFonts w:ascii="Times New Roman" w:hAnsi="Times New Roman"/>
                <w:noProof/>
                <w:sz w:val="28"/>
              </w:rPr>
              <w:drawing>
                <wp:anchor distT="0" distB="0" distL="114300" distR="114300" simplePos="0" relativeHeight="251659264" behindDoc="0" locked="0" layoutInCell="1" allowOverlap="1" wp14:anchorId="40AD9DEE" wp14:editId="5F909AC9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67945</wp:posOffset>
                  </wp:positionV>
                  <wp:extent cx="671830" cy="908050"/>
                  <wp:effectExtent l="0" t="0" r="0" b="6350"/>
                  <wp:wrapNone/>
                  <wp:docPr id="8" name="Рисунок 2" descr="https://studfiles.net/html/2706/219/html_4NnFGVyFmL.LWVf/img-KuTu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https://studfiles.net/html/2706/219/html_4NnFGVyFmL.LWVf/img-KuTu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830" cy="908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МИНОБРНАУКИ РОССИИ</w:t>
            </w:r>
          </w:p>
          <w:p w:rsidR="009F32A3" w:rsidRPr="001D5CA3" w:rsidRDefault="009F32A3" w:rsidP="00A95CB2">
            <w:pPr>
              <w:spacing w:before="0" w:line="20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федеральное государственное бюджетное образовательное учреждение</w:t>
            </w:r>
          </w:p>
          <w:p w:rsidR="009F32A3" w:rsidRPr="001D5CA3" w:rsidRDefault="009F32A3" w:rsidP="00A95CB2">
            <w:pPr>
              <w:spacing w:before="0" w:line="1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высшего образования</w:t>
            </w:r>
          </w:p>
          <w:p w:rsidR="009F32A3" w:rsidRPr="001D5CA3" w:rsidRDefault="009F32A3" w:rsidP="00A95CB2">
            <w:pPr>
              <w:spacing w:before="0" w:line="4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«Балтийский государственный технический университет «ВОЕНМЕХ» им. Д.Ф. Устинова»</w:t>
            </w: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(БГТУ «ВОЕНМЕХ» им. Д.Ф. Устинова»)</w:t>
            </w:r>
          </w:p>
        </w:tc>
      </w:tr>
      <w:tr w:rsidR="009F32A3" w:rsidRPr="001D5CA3" w:rsidTr="00A95CB2">
        <w:trPr>
          <w:trHeight w:val="370"/>
        </w:trPr>
        <w:tc>
          <w:tcPr>
            <w:tcW w:w="1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</w:rPr>
            </w:pPr>
            <w:r w:rsidRPr="001D5CA3">
              <w:rPr>
                <w:rFonts w:ascii="Times New Roman" w:hAnsi="Times New Roman"/>
              </w:rPr>
              <w:t>БГТУ.СМК-Ф-4.2-К5-01</w:t>
            </w:r>
          </w:p>
        </w:tc>
      </w:tr>
    </w:tbl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  <w:sz w:val="32"/>
        </w:rPr>
      </w:pPr>
      <w:r w:rsidRPr="001D5CA3">
        <w:rPr>
          <w:rFonts w:ascii="Times New Roman" w:hAnsi="Times New Roman"/>
        </w:rPr>
        <w:t xml:space="preserve">Факультет                  И             </w:t>
      </w:r>
      <w:r w:rsidRPr="001D5CA3">
        <w:rPr>
          <w:rFonts w:ascii="Times New Roman" w:eastAsia="Calibri" w:hAnsi="Times New Roman"/>
          <w:color w:val="000000"/>
          <w:szCs w:val="21"/>
          <w:lang w:eastAsia="en-US"/>
        </w:rPr>
        <w:t>Информационные и управляющие системы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8EFD5E" wp14:editId="0D9ACBA7">
                <wp:simplePos x="0" y="0"/>
                <wp:positionH relativeFrom="column">
                  <wp:posOffset>1942465</wp:posOffset>
                </wp:positionH>
                <wp:positionV relativeFrom="paragraph">
                  <wp:posOffset>6985</wp:posOffset>
                </wp:positionV>
                <wp:extent cx="4077970" cy="19050"/>
                <wp:effectExtent l="0" t="0" r="36830" b="1905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7970" cy="1905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F1AC08" id="Прямая соединительная линия 19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95pt,.55pt" to="474.0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6838A9B" wp14:editId="7F6913FA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866FB1" id="Прямая соединительная линия 20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B5FF2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Кафедра                     И8</w:t>
      </w:r>
      <w:r w:rsidR="009F32A3" w:rsidRPr="001D5CA3">
        <w:rPr>
          <w:rFonts w:ascii="Times New Roman" w:hAnsi="Times New Roman"/>
        </w:rPr>
        <w:t xml:space="preserve">           </w:t>
      </w:r>
      <w:r>
        <w:rPr>
          <w:rFonts w:ascii="Times New Roman" w:eastAsia="Calibri" w:hAnsi="Times New Roman"/>
          <w:szCs w:val="24"/>
          <w:lang w:eastAsia="en-US"/>
        </w:rPr>
        <w:t>Системы приводов, мехатроника и робототехника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305C72" wp14:editId="435780B8">
                <wp:simplePos x="0" y="0"/>
                <wp:positionH relativeFrom="column">
                  <wp:posOffset>1963103</wp:posOffset>
                </wp:positionH>
                <wp:positionV relativeFrom="paragraph">
                  <wp:posOffset>10478</wp:posOffset>
                </wp:positionV>
                <wp:extent cx="4070350" cy="12389"/>
                <wp:effectExtent l="0" t="0" r="25400" b="2603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0350" cy="12389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4CD85C" id="Прямая соединительная линия 17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6pt,.85pt" to="475.1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EF1DDB3" wp14:editId="6FD2E11C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E8F0A8" id="Прямая соединительная линия 18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1D5CA3">
        <w:rPr>
          <w:rFonts w:ascii="Times New Roman" w:hAnsi="Times New Roman"/>
        </w:rPr>
        <w:t xml:space="preserve">Дисциплина           </w:t>
      </w:r>
      <w:r w:rsidR="009B5FF2">
        <w:rPr>
          <w:rFonts w:ascii="Times New Roman" w:hAnsi="Times New Roman"/>
        </w:rPr>
        <w:t>Правоведение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812DB26" wp14:editId="566DEA8A">
                <wp:simplePos x="0" y="0"/>
                <wp:positionH relativeFrom="column">
                  <wp:posOffset>1220153</wp:posOffset>
                </wp:positionH>
                <wp:positionV relativeFrom="paragraph">
                  <wp:posOffset>12383</wp:posOffset>
                </wp:positionV>
                <wp:extent cx="4791075" cy="0"/>
                <wp:effectExtent l="0" t="0" r="28575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9107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F79D3" id="Прямая соединительная линия 16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1pt,1pt" to="473.3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" strokeweight=".16931mm"/>
            </w:pict>
          </mc:Fallback>
        </mc:AlternateContent>
      </w:r>
    </w:p>
    <w:p w:rsidR="009F32A3" w:rsidRPr="001D5CA3" w:rsidRDefault="009F32A3" w:rsidP="009F32A3">
      <w:pPr>
        <w:spacing w:before="0" w:line="200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A8645D" w:rsidRDefault="009B5FF2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4"/>
          <w:szCs w:val="22"/>
          <w:lang w:val="en-US" w:eastAsia="en-US"/>
        </w:rPr>
      </w:pPr>
      <w:r>
        <w:rPr>
          <w:rFonts w:ascii="Times New Roman" w:eastAsia="Calibri" w:hAnsi="Times New Roman"/>
          <w:sz w:val="44"/>
          <w:szCs w:val="22"/>
          <w:lang w:eastAsia="en-US"/>
        </w:rPr>
        <w:t>РЕФЕРАТ</w:t>
      </w: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36"/>
          <w:szCs w:val="22"/>
          <w:lang w:eastAsia="en-US"/>
        </w:rPr>
      </w:pPr>
      <w:r w:rsidRPr="001D5CA3">
        <w:rPr>
          <w:rFonts w:ascii="Times New Roman" w:eastAsia="Calibri" w:hAnsi="Times New Roman"/>
          <w:sz w:val="36"/>
          <w:szCs w:val="22"/>
          <w:lang w:eastAsia="en-US"/>
        </w:rPr>
        <w:t>на тему</w:t>
      </w:r>
    </w:p>
    <w:tbl>
      <w:tblPr>
        <w:tblStyle w:val="16"/>
        <w:tblW w:w="0" w:type="auto"/>
        <w:tblInd w:w="0" w:type="dxa"/>
        <w:tblLook w:val="04A0" w:firstRow="1" w:lastRow="0" w:firstColumn="1" w:lastColumn="0" w:noHBand="0" w:noVBand="1"/>
      </w:tblPr>
      <w:tblGrid>
        <w:gridCol w:w="9571"/>
      </w:tblGrid>
      <w:tr w:rsidR="009F32A3" w:rsidRPr="001D5CA3" w:rsidTr="00A95CB2">
        <w:tc>
          <w:tcPr>
            <w:tcW w:w="10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A8645D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9B5FF2" w:rsidP="004778EE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Муниципальное право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  <w:lang w:val="en-US"/>
              </w:rPr>
              <w:t xml:space="preserve"> </w:t>
            </w:r>
          </w:p>
        </w:tc>
      </w:tr>
    </w:tbl>
    <w:p w:rsidR="009F32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tbl>
      <w:tblPr>
        <w:tblStyle w:val="16"/>
        <w:tblpPr w:leftFromText="180" w:rightFromText="180" w:vertAnchor="text" w:horzAnchor="margin" w:tblpXSpec="right" w:tblpY="242"/>
        <w:tblW w:w="524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31"/>
        <w:gridCol w:w="567"/>
        <w:gridCol w:w="434"/>
        <w:gridCol w:w="1129"/>
        <w:gridCol w:w="236"/>
        <w:gridCol w:w="756"/>
        <w:gridCol w:w="1695"/>
      </w:tblGrid>
      <w:tr w:rsidR="009F32A3" w:rsidRPr="001D5CA3" w:rsidTr="00A95CB2">
        <w:tc>
          <w:tcPr>
            <w:tcW w:w="3553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Выполнил студент группы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И-8</w:t>
            </w:r>
            <w:r w:rsidR="009F32A3" w:rsidRPr="001D5CA3">
              <w:rPr>
                <w:rFonts w:ascii="Times New Roman" w:hAnsi="Times New Roman"/>
                <w:i/>
                <w:sz w:val="28"/>
              </w:rPr>
              <w:t>82</w:t>
            </w: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Коваленко Е.М</w:t>
            </w:r>
            <w:r w:rsidR="009F32A3" w:rsidRPr="001D5CA3">
              <w:rPr>
                <w:rFonts w:ascii="Times New Roman" w:hAnsi="Times New Roman"/>
                <w:i/>
                <w:sz w:val="28"/>
              </w:rPr>
              <w:t>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4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4"/>
              </w:rPr>
            </w:pP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right"/>
              <w:rPr>
                <w:rFonts w:ascii="Times New Roman" w:hAnsi="Times New Roman"/>
                <w:b/>
                <w:sz w:val="28"/>
              </w:rPr>
            </w:pPr>
            <w:r w:rsidRPr="001D5CA3">
              <w:rPr>
                <w:rFonts w:ascii="Times New Roman" w:hAnsi="Times New Roman"/>
                <w:b/>
                <w:sz w:val="28"/>
              </w:rPr>
              <w:t>РУКОВОДИТЕЛЬ</w:t>
            </w:r>
          </w:p>
        </w:tc>
      </w:tr>
      <w:tr w:rsidR="009F32A3" w:rsidRPr="001D5CA3" w:rsidTr="00A95CB2">
        <w:trPr>
          <w:trHeight w:val="175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2"/>
              </w:rPr>
            </w:pPr>
          </w:p>
        </w:tc>
      </w:tr>
      <w:tr w:rsidR="009F32A3" w:rsidRPr="001D5CA3" w:rsidTr="00A95CB2">
        <w:tc>
          <w:tcPr>
            <w:tcW w:w="256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Попова Н.П.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rPr>
          <w:trHeight w:val="169"/>
        </w:trPr>
        <w:tc>
          <w:tcPr>
            <w:tcW w:w="2561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45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Подпись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8"/>
              </w:rPr>
            </w:pPr>
          </w:p>
        </w:tc>
      </w:tr>
      <w:tr w:rsidR="009F32A3" w:rsidRPr="001D5CA3" w:rsidTr="00A95CB2">
        <w:tc>
          <w:tcPr>
            <w:tcW w:w="14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«  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»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2019 г.</w:t>
            </w:r>
          </w:p>
        </w:tc>
      </w:tr>
    </w:tbl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САНКТ-ПЕТЕРБУРГ</w:t>
      </w:r>
    </w:p>
    <w:p w:rsidR="009F32A3" w:rsidRDefault="009F32A3" w:rsidP="009F32A3">
      <w:pPr>
        <w:spacing w:before="60" w:line="0" w:lineRule="atLeast"/>
        <w:ind w:right="221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2019 г.</w:t>
      </w:r>
    </w:p>
    <w:p w:rsidR="003B2A37" w:rsidRPr="003B2A37" w:rsidRDefault="003B2A37" w:rsidP="003B2A37">
      <w:pPr>
        <w:spacing w:before="0" w:line="240" w:lineRule="auto"/>
        <w:jc w:val="left"/>
        <w:rPr>
          <w:rFonts w:ascii="Calibri" w:eastAsia="Calibri" w:hAnsi="Calibri" w:cs="Arial"/>
          <w:sz w:val="20"/>
        </w:rPr>
      </w:pPr>
    </w:p>
    <w:p w:rsidR="00380A6E" w:rsidRDefault="00380A6E">
      <w:pPr>
        <w:pStyle w:val="12"/>
      </w:pPr>
      <w:bookmarkStart w:id="1" w:name="введение"/>
      <w:r>
        <w:lastRenderedPageBreak/>
        <w:t>Введение</w:t>
      </w:r>
      <w:bookmarkEnd w:id="1"/>
    </w:p>
    <w:p w:rsidR="00380A6E" w:rsidRDefault="00380A6E" w:rsidP="00380A6E">
      <w:pPr>
        <w:pStyle w:val="a1"/>
      </w:pPr>
      <w:r>
        <w:t xml:space="preserve">Целью данной работы стало создание функциональной и простой в использовании GUI-библиотеки на базе низкоуровневой графической библиотеке </w:t>
      </w:r>
      <w:r>
        <w:rPr>
          <w:rStyle w:val="VerbatimChar"/>
        </w:rPr>
        <w:t>SDL</w:t>
      </w:r>
      <w:r>
        <w:t xml:space="preserve"> второй версии. Так же, вместе с основной библиотекой, были использованы библиотеки </w:t>
      </w:r>
      <w:r>
        <w:rPr>
          <w:rStyle w:val="VerbatimChar"/>
        </w:rPr>
        <w:t>SDL_ttf</w:t>
      </w:r>
      <w:r>
        <w:t xml:space="preserve">, </w:t>
      </w:r>
      <w:r>
        <w:rPr>
          <w:rStyle w:val="VerbatimChar"/>
        </w:rPr>
        <w:t>SDL_image</w:t>
      </w:r>
      <w:r>
        <w:t xml:space="preserve"> и </w:t>
      </w:r>
      <w:r>
        <w:rPr>
          <w:rStyle w:val="VerbatimChar"/>
        </w:rPr>
        <w:t>SDL_gfx</w:t>
      </w:r>
      <w:r>
        <w:t>.</w:t>
      </w:r>
    </w:p>
    <w:p w:rsidR="00380A6E" w:rsidRDefault="00380A6E">
      <w:pPr>
        <w:pStyle w:val="a1"/>
      </w:pPr>
      <w:r>
        <w:t xml:space="preserve">В основу данной работы были положены некоторые принципы фреймворка </w:t>
      </w:r>
      <w:r>
        <w:rPr>
          <w:rStyle w:val="VerbatimChar"/>
        </w:rPr>
        <w:t>React</w:t>
      </w:r>
      <w:r>
        <w:t xml:space="preserve"> для создания клиентской части веб-сайтов.</w:t>
      </w:r>
    </w:p>
    <w:p w:rsidR="00380A6E" w:rsidRDefault="00380A6E">
      <w:pPr>
        <w:pStyle w:val="12"/>
      </w:pPr>
      <w:bookmarkStart w:id="2" w:name="техническое-задание"/>
      <w:r>
        <w:lastRenderedPageBreak/>
        <w:t>Техническое задание</w:t>
      </w:r>
      <w:bookmarkEnd w:id="2"/>
    </w:p>
    <w:p w:rsidR="00380A6E" w:rsidRDefault="00380A6E" w:rsidP="00380A6E">
      <w:pPr>
        <w:pStyle w:val="a1"/>
      </w:pPr>
      <w:r>
        <w:t xml:space="preserve">Разработать GUI-библиотеку (GUI — графический пользовательский интерфейс) на базе библиотеки </w:t>
      </w:r>
      <w:r>
        <w:rPr>
          <w:rStyle w:val="VerbatimChar"/>
        </w:rPr>
        <w:t>SDL2</w:t>
      </w:r>
      <w:r>
        <w:t xml:space="preserve">, а так же, дополнительных к ней, библиотеках </w:t>
      </w:r>
      <w:r>
        <w:rPr>
          <w:rStyle w:val="VerbatimChar"/>
        </w:rPr>
        <w:t>SDL_*</w:t>
      </w:r>
      <w:r>
        <w:t>. Библиотека должна предоставлять простой путь создания окон с возможностью наследования для создания собственных классов окон. Библиотека должна предоставлять базовый набор GUI компонентов (кнопка, флажок). Библиотека должна быть построена в объектно-ориентированной парадигме.</w:t>
      </w:r>
    </w:p>
    <w:p w:rsidR="00380A6E" w:rsidRDefault="00380A6E">
      <w:pPr>
        <w:pStyle w:val="12"/>
      </w:pPr>
      <w:bookmarkStart w:id="3" w:name="описание-библиотеки"/>
      <w:r>
        <w:lastRenderedPageBreak/>
        <w:t>Описание библиотеки</w:t>
      </w:r>
      <w:bookmarkEnd w:id="3"/>
    </w:p>
    <w:p w:rsidR="00380A6E" w:rsidRDefault="00380A6E" w:rsidP="00380A6E">
      <w:pPr>
        <w:pStyle w:val="a1"/>
      </w:pPr>
      <w:r>
        <w:t>Библиотека написана на языке С++ с использованием графической библиотеки SDL2. В качестве IDE была использована Visual Studio 2019. В реализации библиотеки не были использованы специфичные возможности операционной системы Windows, что означает, что данная реализация является кроссплатформенной и может быть запущена на любой платформе поддерживаемой библиотекой SDL.</w:t>
      </w:r>
    </w:p>
    <w:p w:rsidR="00380A6E" w:rsidRDefault="00380A6E">
      <w:pPr>
        <w:pStyle w:val="a1"/>
      </w:pPr>
      <w:r>
        <w:t xml:space="preserve">Для удобства разработки вся библиотека была распределена по отдельным папкам. Так вся библиотека расположена в папке </w:t>
      </w:r>
      <w:r>
        <w:rPr>
          <w:rStyle w:val="VerbatimChar"/>
        </w:rPr>
        <w:t>kit</w:t>
      </w:r>
      <w:r>
        <w:t xml:space="preserve"> со следующей иерархией:</w:t>
      </w:r>
    </w:p>
    <w:p w:rsidR="00380A6E" w:rsidRPr="00380A6E" w:rsidRDefault="00380A6E">
      <w:pPr>
        <w:pStyle w:val="SourceCode"/>
      </w:pPr>
      <w:r w:rsidRPr="00380A6E">
        <w:rPr>
          <w:rStyle w:val="VerbatimChar"/>
          <w:sz w:val="21"/>
        </w:rPr>
        <w:t>---</w:t>
      </w:r>
      <w:r w:rsidRPr="00380A6E">
        <w:br/>
      </w:r>
      <w:r w:rsidRPr="00380A6E">
        <w:rPr>
          <w:rStyle w:val="VerbatimChar"/>
          <w:sz w:val="21"/>
        </w:rPr>
        <w:t xml:space="preserve">   - component</w:t>
      </w:r>
      <w:r w:rsidRPr="00380A6E">
        <w:br/>
      </w:r>
      <w:r w:rsidRPr="00380A6E">
        <w:rPr>
          <w:rStyle w:val="VerbatimChar"/>
          <w:sz w:val="21"/>
        </w:rPr>
        <w:t xml:space="preserve">       - components</w:t>
      </w:r>
      <w:r w:rsidRPr="00380A6E">
        <w:br/>
      </w:r>
      <w:r w:rsidRPr="00380A6E">
        <w:rPr>
          <w:rStyle w:val="VerbatimChar"/>
          <w:sz w:val="21"/>
        </w:rPr>
        <w:t xml:space="preserve">            - components.h</w:t>
      </w:r>
      <w:r w:rsidRPr="00380A6E">
        <w:br/>
      </w:r>
      <w:r w:rsidRPr="00380A6E">
        <w:rPr>
          <w:rStyle w:val="VerbatimChar"/>
          <w:sz w:val="21"/>
        </w:rPr>
        <w:t xml:space="preserve">            - components.cpp </w:t>
      </w:r>
      <w:r w:rsidRPr="00380A6E">
        <w:br/>
      </w:r>
      <w:r w:rsidRPr="00380A6E">
        <w:rPr>
          <w:rStyle w:val="VerbatimChar"/>
          <w:sz w:val="21"/>
        </w:rPr>
        <w:t xml:space="preserve">       - navigator</w:t>
      </w:r>
      <w:r w:rsidRPr="00380A6E">
        <w:br/>
      </w:r>
      <w:r w:rsidRPr="00380A6E">
        <w:rPr>
          <w:rStyle w:val="VerbatimChar"/>
          <w:sz w:val="21"/>
        </w:rPr>
        <w:t xml:space="preserve">            - navigator.h</w:t>
      </w:r>
      <w:r w:rsidRPr="00380A6E">
        <w:br/>
      </w:r>
      <w:r w:rsidRPr="00380A6E">
        <w:rPr>
          <w:rStyle w:val="VerbatimChar"/>
          <w:sz w:val="21"/>
        </w:rPr>
        <w:t xml:space="preserve">            - navigator.cpp </w:t>
      </w:r>
      <w:r w:rsidRPr="00380A6E">
        <w:br/>
      </w:r>
      <w:r w:rsidRPr="00380A6E">
        <w:rPr>
          <w:rStyle w:val="VerbatimChar"/>
          <w:sz w:val="21"/>
        </w:rPr>
        <w:t xml:space="preserve">       - scroll</w:t>
      </w:r>
      <w:r w:rsidRPr="00380A6E">
        <w:br/>
      </w:r>
      <w:r w:rsidRPr="00380A6E">
        <w:rPr>
          <w:rStyle w:val="VerbatimChar"/>
          <w:sz w:val="21"/>
        </w:rPr>
        <w:t xml:space="preserve">            - scroll.h</w:t>
      </w:r>
      <w:r w:rsidRPr="00380A6E">
        <w:br/>
      </w:r>
      <w:r w:rsidRPr="00380A6E">
        <w:rPr>
          <w:rStyle w:val="VerbatimChar"/>
          <w:sz w:val="21"/>
        </w:rPr>
        <w:t xml:space="preserve">            - scroll.cpp </w:t>
      </w:r>
      <w:r w:rsidRPr="00380A6E">
        <w:br/>
      </w:r>
      <w:r w:rsidRPr="00380A6E">
        <w:rPr>
          <w:rStyle w:val="VerbatimChar"/>
          <w:sz w:val="21"/>
        </w:rPr>
        <w:t xml:space="preserve">       - component.h</w:t>
      </w:r>
      <w:r w:rsidRPr="00380A6E">
        <w:br/>
      </w:r>
      <w:r w:rsidRPr="00380A6E">
        <w:rPr>
          <w:rStyle w:val="VerbatimChar"/>
          <w:sz w:val="21"/>
        </w:rPr>
        <w:t xml:space="preserve">       - component.cpp</w:t>
      </w:r>
      <w:r w:rsidRPr="00380A6E">
        <w:br/>
      </w:r>
      <w:r w:rsidRPr="00380A6E">
        <w:rPr>
          <w:rStyle w:val="VerbatimChar"/>
          <w:sz w:val="21"/>
        </w:rPr>
        <w:t xml:space="preserve">       - component-header.h</w:t>
      </w:r>
      <w:r w:rsidRPr="00380A6E">
        <w:br/>
      </w:r>
      <w:r w:rsidRPr="00380A6E">
        <w:rPr>
          <w:rStyle w:val="VerbatimChar"/>
          <w:sz w:val="21"/>
        </w:rPr>
        <w:t xml:space="preserve">   - event</w:t>
      </w:r>
      <w:r w:rsidRPr="00380A6E">
        <w:br/>
      </w:r>
      <w:r w:rsidRPr="00380A6E">
        <w:rPr>
          <w:rStyle w:val="VerbatimChar"/>
          <w:sz w:val="21"/>
        </w:rPr>
        <w:t xml:space="preserve">       - event.h</w:t>
      </w:r>
      <w:r w:rsidRPr="00380A6E">
        <w:br/>
      </w:r>
      <w:r w:rsidRPr="00380A6E">
        <w:rPr>
          <w:rStyle w:val="VerbatimChar"/>
          <w:sz w:val="21"/>
        </w:rPr>
        <w:t xml:space="preserve">   - tools</w:t>
      </w:r>
      <w:r w:rsidRPr="00380A6E">
        <w:br/>
      </w:r>
      <w:r w:rsidRPr="00380A6E">
        <w:rPr>
          <w:rStyle w:val="VerbatimChar"/>
          <w:sz w:val="21"/>
        </w:rPr>
        <w:t xml:space="preserve">       - css</w:t>
      </w:r>
      <w:r w:rsidRPr="00380A6E">
        <w:br/>
      </w:r>
      <w:r w:rsidRPr="00380A6E">
        <w:rPr>
          <w:rStyle w:val="VerbatimChar"/>
          <w:sz w:val="21"/>
        </w:rPr>
        <w:t xml:space="preserve">            - color</w:t>
      </w:r>
      <w:r w:rsidRPr="00380A6E">
        <w:br/>
      </w:r>
      <w:r w:rsidRPr="00380A6E">
        <w:rPr>
          <w:rStyle w:val="VerbatimChar"/>
          <w:sz w:val="21"/>
        </w:rPr>
        <w:t xml:space="preserve">                 - color.h</w:t>
      </w:r>
      <w:r w:rsidRPr="00380A6E">
        <w:br/>
      </w:r>
      <w:r w:rsidRPr="00380A6E">
        <w:rPr>
          <w:rStyle w:val="VerbatimChar"/>
          <w:sz w:val="21"/>
        </w:rPr>
        <w:t xml:space="preserve">                 - color.cpp </w:t>
      </w:r>
      <w:r w:rsidRPr="00380A6E">
        <w:br/>
      </w:r>
      <w:r w:rsidRPr="00380A6E">
        <w:rPr>
          <w:rStyle w:val="VerbatimChar"/>
          <w:sz w:val="21"/>
        </w:rPr>
        <w:t xml:space="preserve">            - utils</w:t>
      </w:r>
      <w:r w:rsidRPr="00380A6E">
        <w:br/>
      </w:r>
      <w:r w:rsidRPr="00380A6E">
        <w:rPr>
          <w:rStyle w:val="VerbatimChar"/>
          <w:sz w:val="21"/>
        </w:rPr>
        <w:t xml:space="preserve">                 - css_utils.cpp</w:t>
      </w:r>
      <w:r w:rsidRPr="00380A6E">
        <w:br/>
      </w:r>
      <w:r w:rsidRPr="00380A6E">
        <w:rPr>
          <w:rStyle w:val="VerbatimChar"/>
          <w:sz w:val="21"/>
        </w:rPr>
        <w:t xml:space="preserve">                 - utils.h</w:t>
      </w:r>
      <w:r w:rsidRPr="00380A6E">
        <w:br/>
      </w:r>
      <w:r w:rsidRPr="00380A6E">
        <w:rPr>
          <w:rStyle w:val="VerbatimChar"/>
          <w:sz w:val="21"/>
        </w:rPr>
        <w:t xml:space="preserve">            - css.h</w:t>
      </w:r>
      <w:r w:rsidRPr="00380A6E">
        <w:br/>
      </w:r>
      <w:r w:rsidRPr="00380A6E">
        <w:rPr>
          <w:rStyle w:val="VerbatimChar"/>
          <w:sz w:val="21"/>
        </w:rPr>
        <w:t xml:space="preserve">            - css.cpp</w:t>
      </w:r>
      <w:r w:rsidRPr="00380A6E">
        <w:br/>
      </w:r>
      <w:r w:rsidRPr="00380A6E">
        <w:rPr>
          <w:rStyle w:val="VerbatimChar"/>
          <w:sz w:val="21"/>
        </w:rPr>
        <w:t xml:space="preserve">            - css_block.h</w:t>
      </w:r>
      <w:r w:rsidRPr="00380A6E">
        <w:br/>
      </w:r>
      <w:r w:rsidRPr="00380A6E">
        <w:rPr>
          <w:rStyle w:val="VerbatimChar"/>
          <w:sz w:val="21"/>
        </w:rPr>
        <w:t xml:space="preserve">            - css_block.cpp</w:t>
      </w:r>
      <w:r w:rsidRPr="00380A6E">
        <w:br/>
      </w:r>
      <w:r w:rsidRPr="00380A6E">
        <w:rPr>
          <w:rStyle w:val="VerbatimChar"/>
          <w:sz w:val="21"/>
        </w:rPr>
        <w:t xml:space="preserve">            - css_block_state.h</w:t>
      </w:r>
      <w:r w:rsidRPr="00380A6E">
        <w:br/>
      </w:r>
      <w:r w:rsidRPr="00380A6E">
        <w:rPr>
          <w:rStyle w:val="VerbatimChar"/>
          <w:sz w:val="21"/>
        </w:rPr>
        <w:t xml:space="preserve">            - css_block_state.cpp</w:t>
      </w:r>
      <w:r w:rsidRPr="00380A6E">
        <w:br/>
      </w:r>
      <w:r w:rsidRPr="00380A6E">
        <w:rPr>
          <w:rStyle w:val="VerbatimChar"/>
          <w:sz w:val="21"/>
        </w:rPr>
        <w:t xml:space="preserve">            - css-attributes.h</w:t>
      </w:r>
      <w:r w:rsidRPr="00380A6E">
        <w:br/>
      </w:r>
      <w:r w:rsidRPr="00380A6E">
        <w:rPr>
          <w:rStyle w:val="VerbatimChar"/>
          <w:sz w:val="21"/>
        </w:rPr>
        <w:t xml:space="preserve">            - css-attributes.cpp</w:t>
      </w:r>
      <w:r w:rsidRPr="00380A6E">
        <w:br/>
      </w:r>
      <w:r w:rsidRPr="00380A6E">
        <w:rPr>
          <w:rStyle w:val="VerbatimChar"/>
          <w:sz w:val="21"/>
        </w:rPr>
        <w:t xml:space="preserve">            - css-parse.h</w:t>
      </w:r>
      <w:r w:rsidRPr="00380A6E">
        <w:br/>
      </w:r>
      <w:r w:rsidRPr="00380A6E">
        <w:rPr>
          <w:rStyle w:val="VerbatimChar"/>
          <w:sz w:val="21"/>
        </w:rPr>
        <w:t xml:space="preserve">            - css-parse.cpp</w:t>
      </w:r>
      <w:r w:rsidRPr="00380A6E">
        <w:br/>
      </w:r>
      <w:r w:rsidRPr="00380A6E">
        <w:rPr>
          <w:rStyle w:val="VerbatimChar"/>
          <w:sz w:val="21"/>
        </w:rPr>
        <w:t xml:space="preserve">       - font</w:t>
      </w:r>
      <w:r w:rsidRPr="00380A6E">
        <w:br/>
      </w:r>
      <w:r w:rsidRPr="00380A6E">
        <w:rPr>
          <w:rStyle w:val="VerbatimChar"/>
          <w:sz w:val="21"/>
        </w:rPr>
        <w:t xml:space="preserve">            - font.h</w:t>
      </w:r>
      <w:r w:rsidRPr="00380A6E">
        <w:br/>
      </w:r>
      <w:r w:rsidRPr="00380A6E">
        <w:rPr>
          <w:rStyle w:val="VerbatimChar"/>
          <w:sz w:val="21"/>
        </w:rPr>
        <w:t xml:space="preserve">            - font.cpp</w:t>
      </w:r>
      <w:r w:rsidRPr="00380A6E">
        <w:br/>
      </w:r>
      <w:r w:rsidRPr="00380A6E">
        <w:rPr>
          <w:rStyle w:val="VerbatimChar"/>
          <w:sz w:val="21"/>
        </w:rPr>
        <w:t xml:space="preserve">       - image</w:t>
      </w:r>
      <w:r w:rsidRPr="00380A6E">
        <w:br/>
      </w:r>
      <w:r w:rsidRPr="00380A6E">
        <w:rPr>
          <w:rStyle w:val="VerbatimChar"/>
          <w:sz w:val="21"/>
        </w:rPr>
        <w:t xml:space="preserve">            - image.h</w:t>
      </w:r>
      <w:r w:rsidRPr="00380A6E">
        <w:br/>
      </w:r>
      <w:r w:rsidRPr="00380A6E">
        <w:rPr>
          <w:rStyle w:val="VerbatimChar"/>
          <w:sz w:val="21"/>
        </w:rPr>
        <w:t xml:space="preserve">            - image.cpp</w:t>
      </w:r>
      <w:r w:rsidRPr="00380A6E">
        <w:br/>
      </w:r>
      <w:r w:rsidRPr="00380A6E">
        <w:rPr>
          <w:rStyle w:val="VerbatimChar"/>
          <w:sz w:val="21"/>
        </w:rPr>
        <w:t xml:space="preserve">       - point </w:t>
      </w:r>
      <w:r w:rsidRPr="00380A6E">
        <w:br/>
      </w:r>
      <w:r w:rsidRPr="00380A6E">
        <w:rPr>
          <w:rStyle w:val="VerbatimChar"/>
          <w:sz w:val="21"/>
        </w:rPr>
        <w:lastRenderedPageBreak/>
        <w:t xml:space="preserve">            - simple-point</w:t>
      </w:r>
      <w:r w:rsidRPr="00380A6E">
        <w:br/>
      </w:r>
      <w:r w:rsidRPr="00380A6E">
        <w:rPr>
          <w:rStyle w:val="VerbatimChar"/>
          <w:sz w:val="21"/>
        </w:rPr>
        <w:t xml:space="preserve">                 - simple-point.h</w:t>
      </w:r>
      <w:r w:rsidRPr="00380A6E">
        <w:br/>
      </w:r>
      <w:r w:rsidRPr="00380A6E">
        <w:rPr>
          <w:rStyle w:val="VerbatimChar"/>
          <w:sz w:val="21"/>
        </w:rPr>
        <w:t xml:space="preserve">            - extended-point</w:t>
      </w:r>
      <w:r w:rsidRPr="00380A6E">
        <w:br/>
      </w:r>
      <w:r w:rsidRPr="00380A6E">
        <w:rPr>
          <w:rStyle w:val="VerbatimChar"/>
          <w:sz w:val="21"/>
        </w:rPr>
        <w:t xml:space="preserve">                 - extended-point.h</w:t>
      </w:r>
      <w:r w:rsidRPr="00380A6E">
        <w:br/>
      </w:r>
      <w:r w:rsidRPr="00380A6E">
        <w:rPr>
          <w:rStyle w:val="VerbatimChar"/>
          <w:sz w:val="21"/>
        </w:rPr>
        <w:t xml:space="preserve">                 - extended-point.cpp</w:t>
      </w:r>
      <w:r w:rsidRPr="00380A6E">
        <w:br/>
      </w:r>
      <w:r w:rsidRPr="00380A6E">
        <w:rPr>
          <w:rStyle w:val="VerbatimChar"/>
          <w:sz w:val="21"/>
        </w:rPr>
        <w:t xml:space="preserve">       - rect</w:t>
      </w:r>
      <w:r w:rsidRPr="00380A6E">
        <w:br/>
      </w:r>
      <w:r w:rsidRPr="00380A6E">
        <w:rPr>
          <w:rStyle w:val="VerbatimChar"/>
          <w:sz w:val="21"/>
        </w:rPr>
        <w:t xml:space="preserve">            - simple-rect</w:t>
      </w:r>
      <w:r w:rsidRPr="00380A6E">
        <w:br/>
      </w:r>
      <w:r w:rsidRPr="00380A6E">
        <w:rPr>
          <w:rStyle w:val="VerbatimChar"/>
          <w:sz w:val="21"/>
        </w:rPr>
        <w:t xml:space="preserve">                 - simple-rect.h</w:t>
      </w:r>
      <w:r w:rsidRPr="00380A6E">
        <w:br/>
      </w:r>
      <w:r w:rsidRPr="00380A6E">
        <w:rPr>
          <w:rStyle w:val="VerbatimChar"/>
          <w:sz w:val="21"/>
        </w:rPr>
        <w:t xml:space="preserve">            - extended-rect</w:t>
      </w:r>
      <w:r w:rsidRPr="00380A6E">
        <w:br/>
      </w:r>
      <w:r w:rsidRPr="00380A6E">
        <w:rPr>
          <w:rStyle w:val="VerbatimChar"/>
          <w:sz w:val="21"/>
        </w:rPr>
        <w:t xml:space="preserve">                 - extended-rect.h</w:t>
      </w:r>
      <w:r w:rsidRPr="00380A6E">
        <w:br/>
      </w:r>
      <w:r w:rsidRPr="00380A6E">
        <w:rPr>
          <w:rStyle w:val="VerbatimChar"/>
          <w:sz w:val="21"/>
        </w:rPr>
        <w:t xml:space="preserve">                 - extended-rect.cpp</w:t>
      </w:r>
      <w:r w:rsidRPr="00380A6E">
        <w:br/>
      </w:r>
      <w:r w:rsidRPr="00380A6E">
        <w:rPr>
          <w:rStyle w:val="VerbatimChar"/>
          <w:sz w:val="21"/>
        </w:rPr>
        <w:t xml:space="preserve">       - sdl_gfx</w:t>
      </w:r>
      <w:r w:rsidRPr="00380A6E">
        <w:br/>
      </w:r>
      <w:r w:rsidRPr="00380A6E">
        <w:rPr>
          <w:rStyle w:val="VerbatimChar"/>
          <w:sz w:val="21"/>
        </w:rPr>
        <w:t xml:space="preserve">            - SDL2_gfxPromitives.c</w:t>
      </w:r>
      <w:r w:rsidRPr="00380A6E">
        <w:br/>
      </w:r>
      <w:r w:rsidRPr="00380A6E">
        <w:rPr>
          <w:rStyle w:val="VerbatimChar"/>
          <w:sz w:val="21"/>
        </w:rPr>
        <w:t xml:space="preserve">            - SDL2_rotozoom.cpp</w:t>
      </w:r>
      <w:r w:rsidRPr="00380A6E">
        <w:br/>
      </w:r>
      <w:r w:rsidRPr="00380A6E">
        <w:rPr>
          <w:rStyle w:val="VerbatimChar"/>
          <w:sz w:val="21"/>
        </w:rPr>
        <w:t xml:space="preserve">       - size</w:t>
      </w:r>
      <w:r w:rsidRPr="00380A6E">
        <w:br/>
      </w:r>
      <w:r w:rsidRPr="00380A6E">
        <w:rPr>
          <w:rStyle w:val="VerbatimChar"/>
          <w:sz w:val="21"/>
        </w:rPr>
        <w:t xml:space="preserve">            - simple-size</w:t>
      </w:r>
      <w:r w:rsidRPr="00380A6E">
        <w:br/>
      </w:r>
      <w:r w:rsidRPr="00380A6E">
        <w:rPr>
          <w:rStyle w:val="VerbatimChar"/>
          <w:sz w:val="21"/>
        </w:rPr>
        <w:t xml:space="preserve">                 - simple-size.h</w:t>
      </w:r>
      <w:r w:rsidRPr="00380A6E">
        <w:br/>
      </w:r>
      <w:r w:rsidRPr="00380A6E">
        <w:rPr>
          <w:rStyle w:val="VerbatimChar"/>
          <w:sz w:val="21"/>
        </w:rPr>
        <w:t xml:space="preserve">                 - extended-size.cpp</w:t>
      </w:r>
      <w:r w:rsidRPr="00380A6E">
        <w:br/>
      </w:r>
      <w:r w:rsidRPr="00380A6E">
        <w:rPr>
          <w:rStyle w:val="VerbatimChar"/>
          <w:sz w:val="21"/>
        </w:rPr>
        <w:t xml:space="preserve">            - extended-size</w:t>
      </w:r>
      <w:r w:rsidRPr="00380A6E">
        <w:br/>
      </w:r>
      <w:r w:rsidRPr="00380A6E">
        <w:rPr>
          <w:rStyle w:val="VerbatimChar"/>
          <w:sz w:val="21"/>
        </w:rPr>
        <w:t xml:space="preserve">                 - extended-size.h</w:t>
      </w:r>
      <w:r w:rsidRPr="00380A6E">
        <w:br/>
      </w:r>
      <w:r w:rsidRPr="00380A6E">
        <w:rPr>
          <w:rStyle w:val="VerbatimChar"/>
          <w:sz w:val="21"/>
        </w:rPr>
        <w:t xml:space="preserve">                 - extended-size.cpp</w:t>
      </w:r>
      <w:r w:rsidRPr="00380A6E">
        <w:br/>
      </w:r>
      <w:r w:rsidRPr="00380A6E">
        <w:rPr>
          <w:rStyle w:val="VerbatimChar"/>
          <w:sz w:val="21"/>
        </w:rPr>
        <w:t xml:space="preserve">       - text</w:t>
      </w:r>
      <w:r w:rsidRPr="00380A6E">
        <w:br/>
      </w:r>
      <w:r w:rsidRPr="00380A6E">
        <w:rPr>
          <w:rStyle w:val="VerbatimChar"/>
          <w:sz w:val="21"/>
        </w:rPr>
        <w:t xml:space="preserve">            - text.h</w:t>
      </w:r>
      <w:r w:rsidRPr="00380A6E">
        <w:br/>
      </w:r>
      <w:r w:rsidRPr="00380A6E">
        <w:rPr>
          <w:rStyle w:val="VerbatimChar"/>
          <w:sz w:val="21"/>
        </w:rPr>
        <w:t xml:space="preserve">            - text.cpp</w:t>
      </w:r>
      <w:r w:rsidRPr="00380A6E">
        <w:br/>
      </w:r>
      <w:r w:rsidRPr="00380A6E">
        <w:rPr>
          <w:rStyle w:val="VerbatimChar"/>
          <w:sz w:val="21"/>
        </w:rPr>
        <w:t xml:space="preserve">            - text-line.h</w:t>
      </w:r>
      <w:r w:rsidRPr="00380A6E">
        <w:br/>
      </w:r>
      <w:r w:rsidRPr="00380A6E">
        <w:rPr>
          <w:rStyle w:val="VerbatimChar"/>
          <w:sz w:val="21"/>
        </w:rPr>
        <w:t xml:space="preserve">            - text-line.cpp</w:t>
      </w:r>
      <w:r w:rsidRPr="00380A6E">
        <w:br/>
      </w:r>
      <w:r w:rsidRPr="00380A6E">
        <w:rPr>
          <w:rStyle w:val="VerbatimChar"/>
          <w:sz w:val="21"/>
        </w:rPr>
        <w:t xml:space="preserve">       - utils</w:t>
      </w:r>
      <w:r w:rsidRPr="00380A6E">
        <w:br/>
      </w:r>
      <w:r w:rsidRPr="00380A6E">
        <w:rPr>
          <w:rStyle w:val="VerbatimChar"/>
          <w:sz w:val="21"/>
        </w:rPr>
        <w:t xml:space="preserve">            - utils.h</w:t>
      </w:r>
      <w:r w:rsidRPr="00380A6E">
        <w:br/>
      </w:r>
      <w:r w:rsidRPr="00380A6E">
        <w:rPr>
          <w:rStyle w:val="VerbatimChar"/>
          <w:sz w:val="21"/>
        </w:rPr>
        <w:t xml:space="preserve">            - utils.cpp</w:t>
      </w:r>
      <w:r w:rsidRPr="00380A6E">
        <w:br/>
      </w:r>
      <w:r w:rsidRPr="00380A6E">
        <w:br/>
      </w:r>
      <w:r w:rsidRPr="00380A6E">
        <w:rPr>
          <w:rStyle w:val="VerbatimChar"/>
          <w:sz w:val="21"/>
        </w:rPr>
        <w:t xml:space="preserve">   - window</w:t>
      </w:r>
      <w:r w:rsidRPr="00380A6E">
        <w:br/>
      </w:r>
      <w:r w:rsidRPr="00380A6E">
        <w:rPr>
          <w:rStyle w:val="VerbatimChar"/>
          <w:sz w:val="21"/>
        </w:rPr>
        <w:t xml:space="preserve">       - window.h</w:t>
      </w:r>
      <w:r w:rsidRPr="00380A6E">
        <w:br/>
      </w:r>
      <w:r w:rsidRPr="00380A6E">
        <w:rPr>
          <w:rStyle w:val="VerbatimChar"/>
          <w:sz w:val="21"/>
        </w:rPr>
        <w:t xml:space="preserve">       - window.cpp</w:t>
      </w:r>
      <w:r w:rsidRPr="00380A6E">
        <w:br/>
      </w:r>
      <w:r w:rsidRPr="00380A6E">
        <w:br/>
      </w:r>
      <w:r w:rsidRPr="00380A6E">
        <w:rPr>
          <w:rStyle w:val="VerbatimChar"/>
          <w:sz w:val="21"/>
        </w:rPr>
        <w:t xml:space="preserve">   - kit.h</w:t>
      </w:r>
      <w:r w:rsidRPr="00380A6E">
        <w:br/>
      </w:r>
      <w:r w:rsidRPr="00380A6E">
        <w:rPr>
          <w:rStyle w:val="VerbatimChar"/>
          <w:sz w:val="21"/>
        </w:rPr>
        <w:t xml:space="preserve">   - kit-main.h</w:t>
      </w:r>
      <w:r w:rsidRPr="00380A6E">
        <w:br/>
      </w:r>
      <w:r w:rsidRPr="00380A6E">
        <w:rPr>
          <w:rStyle w:val="VerbatimChar"/>
          <w:sz w:val="21"/>
        </w:rPr>
        <w:t xml:space="preserve">   - kit-main.cpp</w:t>
      </w:r>
      <w:r w:rsidRPr="00380A6E">
        <w:br/>
      </w:r>
      <w:r w:rsidRPr="00380A6E">
        <w:rPr>
          <w:rStyle w:val="VerbatimChar"/>
          <w:sz w:val="21"/>
        </w:rPr>
        <w:t xml:space="preserve">   - kit-enter-point</w:t>
      </w:r>
    </w:p>
    <w:p w:rsidR="00380A6E" w:rsidRDefault="00380A6E">
      <w:pPr>
        <w:pStyle w:val="2"/>
      </w:pPr>
      <w:bookmarkStart w:id="4" w:name="описание-некоторых-составных-блоков"/>
      <w:r>
        <w:t>Описание некоторых составных блоков</w:t>
      </w:r>
      <w:bookmarkEnd w:id="4"/>
    </w:p>
    <w:p w:rsidR="00380A6E" w:rsidRDefault="00380A6E">
      <w:pPr>
        <w:pStyle w:val="3"/>
      </w:pPr>
      <w:bookmarkStart w:id="5" w:name="класс-component-и-его-приложения"/>
      <w:r>
        <w:t xml:space="preserve">Класс </w:t>
      </w:r>
      <w:r>
        <w:rPr>
          <w:rStyle w:val="VerbatimChar"/>
        </w:rPr>
        <w:t>Component</w:t>
      </w:r>
      <w:r>
        <w:t xml:space="preserve"> и его приложения</w:t>
      </w:r>
      <w:bookmarkEnd w:id="5"/>
    </w:p>
    <w:p w:rsidR="00380A6E" w:rsidRDefault="00380A6E" w:rsidP="00380A6E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предоставляет универсальный строительный блок интерфейса. На базе данного класса можно построить любой необходимый элемент интерфейса. Пример создания приведен в главе N. В дополнение к нему, имеются класс </w:t>
      </w:r>
      <w:r>
        <w:rPr>
          <w:rStyle w:val="VerbatimChar"/>
        </w:rPr>
        <w:t>Components</w:t>
      </w:r>
      <w:r>
        <w:t xml:space="preserve">, который является оберткой над контейнером объектов класса </w:t>
      </w:r>
      <w:r>
        <w:rPr>
          <w:rStyle w:val="VerbatimChar"/>
        </w:rPr>
        <w:t>Component</w:t>
      </w:r>
      <w:r>
        <w:t xml:space="preserve"> для удобной работы с выборкой элементов, класс </w:t>
      </w:r>
      <w:r>
        <w:rPr>
          <w:rStyle w:val="VerbatimChar"/>
        </w:rPr>
        <w:t>Navigator</w:t>
      </w:r>
      <w:r>
        <w:t xml:space="preserve"> представляющий из себя класс-наследник для </w:t>
      </w:r>
      <w:r>
        <w:rPr>
          <w:rStyle w:val="VerbatimChar"/>
        </w:rPr>
        <w:t>Component</w:t>
      </w:r>
      <w:r>
        <w:t xml:space="preserve"> и использующийся в окне, как главный компонент, а также класс </w:t>
      </w:r>
      <w:r>
        <w:rPr>
          <w:rStyle w:val="VerbatimChar"/>
        </w:rPr>
        <w:t>Scroll</w:t>
      </w:r>
      <w:r>
        <w:t xml:space="preserve"> реализующий в себе логику работы скроллинга класса </w:t>
      </w:r>
      <w:r>
        <w:rPr>
          <w:rStyle w:val="VerbatimChar"/>
        </w:rPr>
        <w:t>Component</w:t>
      </w:r>
      <w:r>
        <w:t>.</w:t>
      </w:r>
    </w:p>
    <w:p w:rsidR="00380A6E" w:rsidRDefault="00380A6E">
      <w:pPr>
        <w:pStyle w:val="a1"/>
      </w:pPr>
      <w:r>
        <w:lastRenderedPageBreak/>
        <w:t>Диаграмму взаимодействий данных классов можно представить следующим образом:</w:t>
      </w:r>
    </w:p>
    <w:p w:rsidR="00380A6E" w:rsidRDefault="00380A6E">
      <w:pPr>
        <w:pStyle w:val="a1"/>
      </w:pPr>
      <w:r>
        <w:rPr>
          <w:noProof/>
        </w:rPr>
        <w:drawing>
          <wp:inline distT="0" distB="0" distL="0" distR="0">
            <wp:extent cx="5930900" cy="391379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1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A6E" w:rsidRDefault="00380A6E">
      <w:pPr>
        <w:pStyle w:val="3"/>
      </w:pPr>
      <w:bookmarkStart w:id="6" w:name="класс-css-и-его-приложения"/>
      <w:r>
        <w:t xml:space="preserve">Класс </w:t>
      </w:r>
      <w:r>
        <w:rPr>
          <w:rStyle w:val="VerbatimChar"/>
        </w:rPr>
        <w:t>css</w:t>
      </w:r>
      <w:r>
        <w:t xml:space="preserve"> и его приложения</w:t>
      </w:r>
      <w:bookmarkEnd w:id="6"/>
    </w:p>
    <w:p w:rsidR="00380A6E" w:rsidRDefault="00380A6E" w:rsidP="00380A6E">
      <w:pPr>
        <w:pStyle w:val="a1"/>
      </w:pPr>
      <w:r>
        <w:t xml:space="preserve">Класс </w:t>
      </w:r>
      <w:r>
        <w:rPr>
          <w:rStyle w:val="VerbatimChar"/>
        </w:rPr>
        <w:t>css</w:t>
      </w:r>
      <w:r>
        <w:t xml:space="preserve"> реализует логику хранения и обработки стилей для каждого из окон. Класс </w:t>
      </w:r>
      <w:r>
        <w:rPr>
          <w:rStyle w:val="VerbatimChar"/>
        </w:rPr>
        <w:t>css</w:t>
      </w:r>
      <w:r>
        <w:t xml:space="preserve"> включает в себя класс </w:t>
      </w:r>
      <w:r>
        <w:rPr>
          <w:rStyle w:val="VerbatimChar"/>
        </w:rPr>
        <w:t>css_parser</w:t>
      </w:r>
      <w:r>
        <w:t xml:space="preserve"> реализующий логику разбора css файлов со стилями. Так же включает в себя ассоциативную коллекцию объектов класса </w:t>
      </w:r>
      <w:r>
        <w:rPr>
          <w:rStyle w:val="VerbatimChar"/>
        </w:rPr>
        <w:t>css_block</w:t>
      </w:r>
      <w:r>
        <w:t xml:space="preserve"> реализующий логику хранения стилей для каждого из блоков в окне. Класс </w:t>
      </w:r>
      <w:r>
        <w:rPr>
          <w:rStyle w:val="VerbatimChar"/>
        </w:rPr>
        <w:t>css_block</w:t>
      </w:r>
      <w:r>
        <w:t xml:space="preserve"> хранит в себе три возможных состояния, такие как нормальное состояние, состояния при наведении курсора мыши и состояния нажатия на элемент. Эти состояния описываются классом </w:t>
      </w:r>
      <w:r>
        <w:rPr>
          <w:rStyle w:val="VerbatimChar"/>
        </w:rPr>
        <w:t>css_block_state</w:t>
      </w:r>
      <w:r>
        <w:t xml:space="preserve">. В дополнение для этих классов есть еще класс </w:t>
      </w:r>
      <w:r>
        <w:rPr>
          <w:rStyle w:val="VerbatimChar"/>
        </w:rPr>
        <w:t>css_attribute</w:t>
      </w:r>
      <w:r>
        <w:t xml:space="preserve"> реализующий определение и возврат нужного типа для каждого значения по его аттрибуту.</w:t>
      </w:r>
    </w:p>
    <w:p w:rsidR="00380A6E" w:rsidRDefault="00380A6E">
      <w:pPr>
        <w:pStyle w:val="a1"/>
      </w:pPr>
      <w:r>
        <w:t>Диаграмму их взаимодействия можно представить следующим образом:</w:t>
      </w:r>
    </w:p>
    <w:p w:rsidR="00380A6E" w:rsidRDefault="00380A6E">
      <w:pPr>
        <w:pStyle w:val="a1"/>
      </w:pPr>
      <w:r>
        <w:rPr>
          <w:noProof/>
        </w:rPr>
        <w:lastRenderedPageBreak/>
        <w:drawing>
          <wp:inline distT="0" distB="0" distL="0" distR="0">
            <wp:extent cx="5930900" cy="52020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0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A6E" w:rsidRDefault="00380A6E">
      <w:pPr>
        <w:pStyle w:val="3"/>
      </w:pPr>
      <w:bookmarkStart w:id="7" w:name="класс-window"/>
      <w:r>
        <w:t xml:space="preserve">Класс </w:t>
      </w:r>
      <w:r>
        <w:rPr>
          <w:rStyle w:val="VerbatimChar"/>
        </w:rPr>
        <w:t>Window</w:t>
      </w:r>
      <w:bookmarkEnd w:id="7"/>
    </w:p>
    <w:p w:rsidR="00380A6E" w:rsidRDefault="00380A6E" w:rsidP="00380A6E">
      <w:pPr>
        <w:pStyle w:val="a1"/>
      </w:pPr>
      <w:r>
        <w:t xml:space="preserve">Класс </w:t>
      </w:r>
      <w:r>
        <w:rPr>
          <w:rStyle w:val="VerbatimChar"/>
        </w:rPr>
        <w:t>Window</w:t>
      </w:r>
      <w:r>
        <w:t xml:space="preserve"> реализует логику создания окон, а так же их наполнения компонентами интерфейса. Класс является базовым, от него можно унаследоваться для создания более комплексного класса окна, или для создания собственных окон с настраиваемым макетом. Подробнее о создании собственных классов Окна на базе класса </w:t>
      </w:r>
      <w:r>
        <w:rPr>
          <w:rStyle w:val="VerbatimChar"/>
        </w:rPr>
        <w:t>Window</w:t>
      </w:r>
      <w:r>
        <w:t xml:space="preserve"> в главе N.</w:t>
      </w:r>
    </w:p>
    <w:p w:rsidR="00380A6E" w:rsidRDefault="00380A6E">
      <w:pPr>
        <w:pStyle w:val="3"/>
      </w:pPr>
      <w:bookmarkStart w:id="8" w:name="дополнительный-инструментарий"/>
      <w:r>
        <w:t>Дополнительный инструментарий</w:t>
      </w:r>
      <w:bookmarkEnd w:id="8"/>
    </w:p>
    <w:p w:rsidR="00380A6E" w:rsidRDefault="00380A6E" w:rsidP="00380A6E">
      <w:pPr>
        <w:pStyle w:val="a1"/>
      </w:pPr>
      <w:r>
        <w:t>Для реализации тех или иных методов были созданы следующие вспомогательные классы:</w:t>
      </w:r>
    </w:p>
    <w:p w:rsidR="00380A6E" w:rsidRDefault="00380A6E" w:rsidP="00380A6E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Font</w:t>
      </w:r>
      <w:r>
        <w:t xml:space="preserve"> — реализует логику работы со шрифтами;</w:t>
      </w:r>
    </w:p>
    <w:p w:rsidR="00380A6E" w:rsidRDefault="00380A6E" w:rsidP="00380A6E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Image</w:t>
      </w:r>
      <w:r>
        <w:t xml:space="preserve"> — реализует логику работы с картинками;</w:t>
      </w:r>
    </w:p>
    <w:p w:rsidR="00380A6E" w:rsidRDefault="00380A6E" w:rsidP="00380A6E">
      <w:pPr>
        <w:pStyle w:val="Compact"/>
        <w:numPr>
          <w:ilvl w:val="0"/>
          <w:numId w:val="32"/>
        </w:numPr>
      </w:pPr>
      <w:r>
        <w:lastRenderedPageBreak/>
        <w:t xml:space="preserve">Класс </w:t>
      </w:r>
      <w:r>
        <w:rPr>
          <w:rStyle w:val="VerbatimChar"/>
        </w:rPr>
        <w:t>Point</w:t>
      </w:r>
      <w:r>
        <w:t xml:space="preserve"> — реализует хранение точки в программе;</w:t>
      </w:r>
    </w:p>
    <w:p w:rsidR="00380A6E" w:rsidRDefault="00380A6E" w:rsidP="00380A6E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Size</w:t>
      </w:r>
      <w:r>
        <w:t xml:space="preserve"> — реализует хранение рамзеров в программе;</w:t>
      </w:r>
    </w:p>
    <w:p w:rsidR="00380A6E" w:rsidRDefault="00380A6E" w:rsidP="00380A6E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Rect</w:t>
      </w:r>
      <w:r>
        <w:t xml:space="preserve"> — реализует хранение прямоугольника в программе;</w:t>
      </w:r>
    </w:p>
    <w:p w:rsidR="00380A6E" w:rsidRDefault="00380A6E" w:rsidP="00380A6E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Text</w:t>
      </w:r>
      <w:r>
        <w:t xml:space="preserve"> — реализует логику работы с текстом;</w:t>
      </w:r>
    </w:p>
    <w:p w:rsidR="00380A6E" w:rsidRDefault="00380A6E" w:rsidP="00380A6E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Utils</w:t>
      </w:r>
      <w:r>
        <w:t xml:space="preserve"> — реализует дополнительные функции.</w:t>
      </w:r>
    </w:p>
    <w:p w:rsidR="00380A6E" w:rsidRDefault="00380A6E">
      <w:pPr>
        <w:pStyle w:val="12"/>
      </w:pPr>
      <w:bookmarkStart w:id="9" w:name="использование-библиотеки"/>
      <w:r>
        <w:lastRenderedPageBreak/>
        <w:t>Использование библиотеки</w:t>
      </w:r>
      <w:bookmarkEnd w:id="9"/>
    </w:p>
    <w:p w:rsidR="00380A6E" w:rsidRDefault="00380A6E" w:rsidP="00380A6E">
      <w:pPr>
        <w:pStyle w:val="a1"/>
      </w:pPr>
      <w:r>
        <w:t xml:space="preserve">Для использования библиотеки необходимо подключить файл </w:t>
      </w:r>
      <w:r>
        <w:rPr>
          <w:rStyle w:val="VerbatimChar"/>
        </w:rPr>
        <w:t>kit.h</w:t>
      </w:r>
    </w:p>
    <w:p w:rsidR="00380A6E" w:rsidRPr="00380A6E" w:rsidRDefault="00380A6E">
      <w:pPr>
        <w:pStyle w:val="SourceCode"/>
      </w:pPr>
      <w:r w:rsidRPr="00380A6E">
        <w:rPr>
          <w:rStyle w:val="PreprocessorTok"/>
          <w:sz w:val="21"/>
        </w:rPr>
        <w:t xml:space="preserve">#include </w:t>
      </w:r>
      <w:r w:rsidRPr="00380A6E">
        <w:rPr>
          <w:rStyle w:val="ImportTok"/>
          <w:sz w:val="21"/>
        </w:rPr>
        <w:t>"kit/kit.h"</w:t>
      </w:r>
    </w:p>
    <w:p w:rsidR="00380A6E" w:rsidRDefault="00380A6E" w:rsidP="00380A6E">
      <w:pPr>
        <w:pStyle w:val="a1"/>
      </w:pPr>
      <w:r>
        <w:t>И для удобства прописать</w:t>
      </w:r>
    </w:p>
    <w:p w:rsidR="00380A6E" w:rsidRPr="00380A6E" w:rsidRDefault="00380A6E">
      <w:pPr>
        <w:pStyle w:val="SourceCode"/>
      </w:pPr>
      <w:r w:rsidRPr="00380A6E">
        <w:rPr>
          <w:rStyle w:val="KeywordTok"/>
          <w:sz w:val="21"/>
        </w:rPr>
        <w:t>using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KeywordTok"/>
          <w:sz w:val="21"/>
        </w:rPr>
        <w:t>namespace</w:t>
      </w:r>
      <w:r w:rsidRPr="00380A6E">
        <w:rPr>
          <w:rStyle w:val="NormalTok"/>
          <w:sz w:val="21"/>
        </w:rPr>
        <w:t xml:space="preserve"> Lib;</w:t>
      </w:r>
    </w:p>
    <w:p w:rsidR="00380A6E" w:rsidRDefault="00380A6E" w:rsidP="00380A6E">
      <w:pPr>
        <w:pStyle w:val="a1"/>
      </w:pPr>
      <w:r>
        <w:t xml:space="preserve">так как вся библиотека находиться в пространстве имен </w:t>
      </w:r>
      <w:r>
        <w:rPr>
          <w:rStyle w:val="VerbatimChar"/>
        </w:rPr>
        <w:t>Lib</w:t>
      </w:r>
      <w:r>
        <w:t>.</w:t>
      </w:r>
    </w:p>
    <w:p w:rsidR="00380A6E" w:rsidRDefault="00380A6E">
      <w:pPr>
        <w:pStyle w:val="a1"/>
      </w:pPr>
      <w:r>
        <w:t xml:space="preserve">Далее, пользователь сразу получает доступ к объекту главного класса через короткое имя </w:t>
      </w:r>
      <w:r>
        <w:rPr>
          <w:rStyle w:val="VerbatimChar"/>
        </w:rPr>
        <w:t>$</w:t>
      </w:r>
      <w:r>
        <w:t>.</w:t>
      </w:r>
    </w:p>
    <w:p w:rsidR="00380A6E" w:rsidRDefault="00380A6E">
      <w:pPr>
        <w:pStyle w:val="a1"/>
      </w:pPr>
      <w:r>
        <w:t xml:space="preserve">Для запуска библиотеки необходимо вызвать у </w:t>
      </w:r>
      <w:r>
        <w:rPr>
          <w:rStyle w:val="VerbatimChar"/>
        </w:rPr>
        <w:t>$</w:t>
      </w:r>
      <w:r>
        <w:t xml:space="preserve"> функцию-член </w:t>
      </w:r>
      <w:r>
        <w:rPr>
          <w:rStyle w:val="VerbatimChar"/>
        </w:rPr>
        <w:t>run</w:t>
      </w:r>
      <w:r>
        <w:t>.</w:t>
      </w:r>
    </w:p>
    <w:p w:rsidR="00380A6E" w:rsidRDefault="00380A6E">
      <w:pPr>
        <w:pStyle w:val="a1"/>
      </w:pPr>
      <w:r>
        <w:t xml:space="preserve">Важно! Функция </w:t>
      </w:r>
      <w:r>
        <w:rPr>
          <w:rStyle w:val="VerbatimChar"/>
        </w:rPr>
        <w:t>main</w:t>
      </w:r>
      <w:r>
        <w:t xml:space="preserve"> должна принимать две переменных: </w:t>
      </w:r>
      <w:r>
        <w:rPr>
          <w:rStyle w:val="VerbatimChar"/>
        </w:rPr>
        <w:t>int argc, char** argv</w:t>
      </w:r>
    </w:p>
    <w:p w:rsidR="00380A6E" w:rsidRPr="00380A6E" w:rsidRDefault="00380A6E">
      <w:pPr>
        <w:pStyle w:val="SourceCode"/>
      </w:pPr>
      <w:r w:rsidRPr="00380A6E">
        <w:rPr>
          <w:rStyle w:val="PreprocessorTok"/>
          <w:sz w:val="21"/>
        </w:rPr>
        <w:t xml:space="preserve">#include </w:t>
      </w:r>
      <w:r w:rsidRPr="00380A6E">
        <w:rPr>
          <w:rStyle w:val="ImportTok"/>
          <w:sz w:val="21"/>
        </w:rPr>
        <w:t>"kit/kit.h"</w:t>
      </w:r>
      <w:r w:rsidRPr="00380A6E">
        <w:br/>
      </w:r>
      <w:r w:rsidRPr="00380A6E">
        <w:rPr>
          <w:rStyle w:val="KeywordTok"/>
          <w:sz w:val="21"/>
        </w:rPr>
        <w:t>using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KeywordTok"/>
          <w:sz w:val="21"/>
        </w:rPr>
        <w:t>namespace</w:t>
      </w:r>
      <w:r w:rsidRPr="00380A6E">
        <w:rPr>
          <w:rStyle w:val="NormalTok"/>
          <w:sz w:val="21"/>
        </w:rPr>
        <w:t xml:space="preserve"> Lib;</w:t>
      </w:r>
      <w:r w:rsidRPr="00380A6E">
        <w:br/>
      </w:r>
      <w:r w:rsidRPr="00380A6E">
        <w:br/>
      </w:r>
      <w:r w:rsidRPr="00380A6E">
        <w:rPr>
          <w:rStyle w:val="DataTypeTok"/>
          <w:sz w:val="21"/>
        </w:rPr>
        <w:t>int</w:t>
      </w:r>
      <w:r w:rsidRPr="00380A6E">
        <w:rPr>
          <w:rStyle w:val="NormalTok"/>
          <w:sz w:val="21"/>
        </w:rPr>
        <w:t xml:space="preserve"> main(</w:t>
      </w:r>
      <w:r w:rsidRPr="00380A6E">
        <w:rPr>
          <w:rStyle w:val="DataTypeTok"/>
          <w:sz w:val="21"/>
        </w:rPr>
        <w:t>int</w:t>
      </w:r>
      <w:r w:rsidRPr="00380A6E">
        <w:rPr>
          <w:rStyle w:val="NormalTok"/>
          <w:sz w:val="21"/>
        </w:rPr>
        <w:t xml:space="preserve"> argc, </w:t>
      </w:r>
      <w:r w:rsidRPr="00380A6E">
        <w:rPr>
          <w:rStyle w:val="DataTypeTok"/>
          <w:sz w:val="21"/>
        </w:rPr>
        <w:t>char</w:t>
      </w:r>
      <w:r w:rsidRPr="00380A6E">
        <w:rPr>
          <w:rStyle w:val="NormalTok"/>
          <w:sz w:val="21"/>
        </w:rPr>
        <w:t>** argv)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ErrorTok"/>
          <w:sz w:val="21"/>
        </w:rPr>
        <w:t>$</w:t>
      </w:r>
      <w:r w:rsidRPr="00380A6E">
        <w:rPr>
          <w:rStyle w:val="NormalTok"/>
          <w:sz w:val="21"/>
        </w:rPr>
        <w:t>.run();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ControlFlowTok"/>
          <w:sz w:val="21"/>
        </w:rPr>
        <w:t>return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DecValTok"/>
          <w:sz w:val="21"/>
        </w:rPr>
        <w:t>0</w:t>
      </w:r>
      <w:r w:rsidRPr="00380A6E">
        <w:rPr>
          <w:rStyle w:val="Normal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 xml:space="preserve">Здесь до вызова </w:t>
      </w:r>
      <w:r>
        <w:rPr>
          <w:rStyle w:val="VerbatimChar"/>
        </w:rPr>
        <w:t>run</w:t>
      </w:r>
      <w:r>
        <w:t>, пользователь имеет возможность добавлять в приложение окна с помощью следующей функции-члена:</w:t>
      </w:r>
    </w:p>
    <w:p w:rsidR="00380A6E" w:rsidRPr="00380A6E" w:rsidRDefault="00380A6E">
      <w:pPr>
        <w:pStyle w:val="SourceCode"/>
      </w:pPr>
      <w:r w:rsidRPr="00380A6E">
        <w:rPr>
          <w:rStyle w:val="NormalTok"/>
          <w:sz w:val="21"/>
        </w:rPr>
        <w:t>addWindow(Window* window);</w:t>
      </w:r>
    </w:p>
    <w:p w:rsidR="00380A6E" w:rsidRDefault="00380A6E" w:rsidP="00380A6E">
      <w:pPr>
        <w:pStyle w:val="a1"/>
      </w:pPr>
      <w:r>
        <w:t>Пример добавления окна:</w:t>
      </w:r>
    </w:p>
    <w:p w:rsidR="00380A6E" w:rsidRPr="00380A6E" w:rsidRDefault="00380A6E">
      <w:pPr>
        <w:pStyle w:val="SourceCode"/>
      </w:pPr>
      <w:r w:rsidRPr="00380A6E">
        <w:rPr>
          <w:rStyle w:val="PreprocessorTok"/>
          <w:sz w:val="21"/>
        </w:rPr>
        <w:t xml:space="preserve">#include </w:t>
      </w:r>
      <w:r w:rsidRPr="00380A6E">
        <w:rPr>
          <w:rStyle w:val="ImportTok"/>
          <w:sz w:val="21"/>
        </w:rPr>
        <w:t>"kit/kit.h"</w:t>
      </w:r>
      <w:r w:rsidRPr="00380A6E">
        <w:br/>
      </w:r>
      <w:r w:rsidRPr="00380A6E">
        <w:rPr>
          <w:rStyle w:val="KeywordTok"/>
          <w:sz w:val="21"/>
        </w:rPr>
        <w:t>using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KeywordTok"/>
          <w:sz w:val="21"/>
        </w:rPr>
        <w:t>namespace</w:t>
      </w:r>
      <w:r w:rsidRPr="00380A6E">
        <w:rPr>
          <w:rStyle w:val="NormalTok"/>
          <w:sz w:val="21"/>
        </w:rPr>
        <w:t xml:space="preserve"> Lib;</w:t>
      </w:r>
      <w:r w:rsidRPr="00380A6E">
        <w:br/>
      </w:r>
      <w:r w:rsidRPr="00380A6E">
        <w:br/>
      </w:r>
      <w:r w:rsidRPr="00380A6E">
        <w:rPr>
          <w:rStyle w:val="DataTypeTok"/>
          <w:sz w:val="21"/>
        </w:rPr>
        <w:t>int</w:t>
      </w:r>
      <w:r w:rsidRPr="00380A6E">
        <w:rPr>
          <w:rStyle w:val="NormalTok"/>
          <w:sz w:val="21"/>
        </w:rPr>
        <w:t xml:space="preserve"> main(</w:t>
      </w:r>
      <w:r w:rsidRPr="00380A6E">
        <w:rPr>
          <w:rStyle w:val="DataTypeTok"/>
          <w:sz w:val="21"/>
        </w:rPr>
        <w:t>int</w:t>
      </w:r>
      <w:r w:rsidRPr="00380A6E">
        <w:rPr>
          <w:rStyle w:val="NormalTok"/>
          <w:sz w:val="21"/>
        </w:rPr>
        <w:t xml:space="preserve"> argc, </w:t>
      </w:r>
      <w:r w:rsidRPr="00380A6E">
        <w:rPr>
          <w:rStyle w:val="DataTypeTok"/>
          <w:sz w:val="21"/>
        </w:rPr>
        <w:t>char</w:t>
      </w:r>
      <w:r w:rsidRPr="00380A6E">
        <w:rPr>
          <w:rStyle w:val="NormalTok"/>
          <w:sz w:val="21"/>
        </w:rPr>
        <w:t>** argv)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ErrorTok"/>
          <w:sz w:val="21"/>
        </w:rPr>
        <w:t>$</w:t>
      </w:r>
      <w:r w:rsidRPr="00380A6E">
        <w:rPr>
          <w:rStyle w:val="NormalTok"/>
          <w:sz w:val="21"/>
        </w:rPr>
        <w:t>.addWindow(</w:t>
      </w:r>
      <w:r w:rsidRPr="00380A6E">
        <w:rPr>
          <w:rStyle w:val="KeywordTok"/>
          <w:sz w:val="21"/>
        </w:rPr>
        <w:t>new</w:t>
      </w:r>
      <w:r w:rsidRPr="00380A6E">
        <w:rPr>
          <w:rStyle w:val="NormalTok"/>
          <w:sz w:val="21"/>
        </w:rPr>
        <w:t xml:space="preserve"> Window(</w:t>
      </w:r>
      <w:r w:rsidRPr="00380A6E">
        <w:rPr>
          <w:rStyle w:val="StringTok"/>
          <w:sz w:val="21"/>
        </w:rPr>
        <w:t>"new window"</w:t>
      </w:r>
      <w:r w:rsidRPr="00380A6E">
        <w:rPr>
          <w:rStyle w:val="NormalTok"/>
          <w:sz w:val="21"/>
        </w:rPr>
        <w:t xml:space="preserve">, { </w:t>
      </w:r>
      <w:r w:rsidRPr="00380A6E">
        <w:rPr>
          <w:rStyle w:val="DecValTok"/>
          <w:sz w:val="21"/>
        </w:rPr>
        <w:t>100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100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1000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500</w:t>
      </w:r>
      <w:r w:rsidRPr="00380A6E">
        <w:rPr>
          <w:rStyle w:val="NormalTok"/>
          <w:sz w:val="21"/>
        </w:rPr>
        <w:t xml:space="preserve"> }));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ErrorTok"/>
          <w:sz w:val="21"/>
        </w:rPr>
        <w:t>$</w:t>
      </w:r>
      <w:r w:rsidRPr="00380A6E">
        <w:rPr>
          <w:rStyle w:val="NormalTok"/>
          <w:sz w:val="21"/>
        </w:rPr>
        <w:t>.run();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ControlFlowTok"/>
          <w:sz w:val="21"/>
        </w:rPr>
        <w:t>return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DecValTok"/>
          <w:sz w:val="21"/>
        </w:rPr>
        <w:t>0</w:t>
      </w:r>
      <w:r w:rsidRPr="00380A6E">
        <w:rPr>
          <w:rStyle w:val="Normal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 xml:space="preserve">Данная программа выведет пустое окно размерами 1000 на 500 пикселей с координатами 100, 100. Для добавления компонентов в окно, необходимо создать на базе класса </w:t>
      </w:r>
      <w:r>
        <w:rPr>
          <w:rStyle w:val="VerbatimChar"/>
        </w:rPr>
        <w:t>Window</w:t>
      </w:r>
      <w:r>
        <w:t xml:space="preserve"> свой класс окна.</w:t>
      </w:r>
    </w:p>
    <w:p w:rsidR="00380A6E" w:rsidRDefault="00380A6E">
      <w:pPr>
        <w:pStyle w:val="a1"/>
      </w:pPr>
      <w:r>
        <w:t xml:space="preserve">Создадим папку </w:t>
      </w:r>
      <w:r>
        <w:rPr>
          <w:rStyle w:val="VerbatimChar"/>
        </w:rPr>
        <w:t>MyWindow</w:t>
      </w:r>
      <w:r>
        <w:t xml:space="preserve"> рядом с папкой </w:t>
      </w:r>
      <w:r>
        <w:rPr>
          <w:rStyle w:val="VerbatimChar"/>
        </w:rPr>
        <w:t>kit</w:t>
      </w:r>
      <w:r>
        <w:t xml:space="preserve">. И создадим </w:t>
      </w:r>
      <w:r>
        <w:rPr>
          <w:rStyle w:val="VerbatimChar"/>
        </w:rPr>
        <w:t>MyWindow.h</w:t>
      </w:r>
      <w:r>
        <w:t>.</w:t>
      </w:r>
    </w:p>
    <w:p w:rsidR="00380A6E" w:rsidRDefault="00380A6E">
      <w:pPr>
        <w:pStyle w:val="a1"/>
      </w:pPr>
      <w:r>
        <w:lastRenderedPageBreak/>
        <w:t>Для наследования необходимо подключить заголовок с окном:</w:t>
      </w:r>
    </w:p>
    <w:p w:rsidR="00380A6E" w:rsidRPr="00380A6E" w:rsidRDefault="00380A6E">
      <w:pPr>
        <w:pStyle w:val="SourceCode"/>
      </w:pPr>
      <w:r w:rsidRPr="00380A6E">
        <w:rPr>
          <w:rStyle w:val="PreprocessorTok"/>
          <w:sz w:val="21"/>
        </w:rPr>
        <w:t xml:space="preserve">#include </w:t>
      </w:r>
      <w:r w:rsidRPr="00380A6E">
        <w:rPr>
          <w:rStyle w:val="ImportTok"/>
          <w:sz w:val="21"/>
        </w:rPr>
        <w:t>"../kit/window/window.h"</w:t>
      </w:r>
    </w:p>
    <w:p w:rsidR="00380A6E" w:rsidRDefault="00380A6E" w:rsidP="00380A6E">
      <w:pPr>
        <w:pStyle w:val="a1"/>
      </w:pPr>
      <w:r>
        <w:t xml:space="preserve">После подключения создаем пустой класс и наследуем его от </w:t>
      </w:r>
      <w:r>
        <w:rPr>
          <w:rStyle w:val="VerbatimChar"/>
        </w:rPr>
        <w:t>Window</w:t>
      </w:r>
    </w:p>
    <w:p w:rsidR="00380A6E" w:rsidRPr="00380A6E" w:rsidRDefault="00380A6E">
      <w:pPr>
        <w:pStyle w:val="SourceCode"/>
      </w:pPr>
      <w:r w:rsidRPr="00380A6E">
        <w:rPr>
          <w:rStyle w:val="PreprocessorTok"/>
          <w:sz w:val="21"/>
        </w:rPr>
        <w:t>#pragma once</w:t>
      </w:r>
      <w:r w:rsidRPr="00380A6E">
        <w:br/>
      </w:r>
      <w:r w:rsidRPr="00380A6E">
        <w:br/>
      </w:r>
      <w:r w:rsidRPr="00380A6E">
        <w:rPr>
          <w:rStyle w:val="PreprocessorTok"/>
          <w:sz w:val="21"/>
        </w:rPr>
        <w:t xml:space="preserve">#include </w:t>
      </w:r>
      <w:r w:rsidRPr="00380A6E">
        <w:rPr>
          <w:rStyle w:val="ImportTok"/>
          <w:sz w:val="21"/>
        </w:rPr>
        <w:t>"../kit/window/window.h"</w:t>
      </w:r>
      <w:r w:rsidRPr="00380A6E">
        <w:br/>
      </w:r>
      <w:r w:rsidRPr="00380A6E">
        <w:rPr>
          <w:rStyle w:val="KeywordTok"/>
          <w:sz w:val="21"/>
        </w:rPr>
        <w:t>using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KeywordTok"/>
          <w:sz w:val="21"/>
        </w:rPr>
        <w:t>namespace</w:t>
      </w:r>
      <w:r w:rsidRPr="00380A6E">
        <w:rPr>
          <w:rStyle w:val="NormalTok"/>
          <w:sz w:val="21"/>
        </w:rPr>
        <w:t xml:space="preserve"> Lib;</w:t>
      </w:r>
      <w:r w:rsidRPr="00380A6E">
        <w:br/>
      </w:r>
      <w:r w:rsidRPr="00380A6E">
        <w:br/>
      </w:r>
      <w:r w:rsidRPr="00380A6E">
        <w:rPr>
          <w:rStyle w:val="KeywordTok"/>
          <w:sz w:val="21"/>
        </w:rPr>
        <w:t>class</w:t>
      </w:r>
      <w:r w:rsidRPr="00380A6E">
        <w:rPr>
          <w:rStyle w:val="NormalTok"/>
          <w:sz w:val="21"/>
        </w:rPr>
        <w:t xml:space="preserve"> MyWindow : </w:t>
      </w:r>
      <w:r w:rsidRPr="00380A6E">
        <w:rPr>
          <w:rStyle w:val="KeywordTok"/>
          <w:sz w:val="21"/>
        </w:rPr>
        <w:t>public</w:t>
      </w:r>
      <w:r w:rsidRPr="00380A6E">
        <w:rPr>
          <w:rStyle w:val="NormalTok"/>
          <w:sz w:val="21"/>
        </w:rPr>
        <w:t xml:space="preserve"> Window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KeywordTok"/>
          <w:sz w:val="21"/>
        </w:rPr>
        <w:t>public</w:t>
      </w:r>
      <w:r w:rsidRPr="00380A6E">
        <w:rPr>
          <w:rStyle w:val="NormalTok"/>
          <w:sz w:val="21"/>
        </w:rPr>
        <w:t>:</w:t>
      </w:r>
      <w:r w:rsidRPr="00380A6E">
        <w:br/>
      </w:r>
      <w:r w:rsidRPr="00380A6E">
        <w:rPr>
          <w:rStyle w:val="NormalTok"/>
          <w:sz w:val="21"/>
        </w:rPr>
        <w:t xml:space="preserve">    MyWindow(string title, SimpleRect size)</w:t>
      </w:r>
      <w:r w:rsidRPr="00380A6E">
        <w:br/>
      </w:r>
      <w:r w:rsidRPr="00380A6E">
        <w:rPr>
          <w:rStyle w:val="NormalTok"/>
          <w:sz w:val="21"/>
        </w:rPr>
        <w:t xml:space="preserve">        : Window(title, size) </w:t>
      </w:r>
      <w:r w:rsidRPr="00380A6E">
        <w:br/>
      </w:r>
      <w:r w:rsidRPr="00380A6E">
        <w:rPr>
          <w:rStyle w:val="NormalTok"/>
          <w:sz w:val="21"/>
        </w:rPr>
        <w:t xml:space="preserve">    {</w:t>
      </w:r>
      <w:r w:rsidRPr="00380A6E">
        <w:br/>
      </w:r>
      <w:r w:rsidRPr="00380A6E">
        <w:rPr>
          <w:rStyle w:val="NormalTok"/>
          <w:sz w:val="21"/>
        </w:rPr>
        <w:t xml:space="preserve">        setup();</w:t>
      </w:r>
      <w:r w:rsidRPr="00380A6E">
        <w:br/>
      </w:r>
      <w:r w:rsidRPr="00380A6E">
        <w:rPr>
          <w:rStyle w:val="NormalTok"/>
          <w:sz w:val="21"/>
        </w:rPr>
        <w:t xml:space="preserve">    };</w:t>
      </w:r>
      <w:r w:rsidRPr="00380A6E">
        <w:br/>
      </w:r>
      <w:r w:rsidRPr="00380A6E">
        <w:br/>
      </w:r>
      <w:r w:rsidRPr="00380A6E">
        <w:rPr>
          <w:rStyle w:val="KeywordTok"/>
          <w:sz w:val="21"/>
        </w:rPr>
        <w:t>public</w:t>
      </w:r>
      <w:r w:rsidRPr="00380A6E">
        <w:rPr>
          <w:rStyle w:val="NormalTok"/>
          <w:sz w:val="21"/>
        </w:rPr>
        <w:t>: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DataTypeTok"/>
          <w:sz w:val="21"/>
        </w:rPr>
        <w:t>void</w:t>
      </w:r>
      <w:r w:rsidRPr="00380A6E">
        <w:rPr>
          <w:rStyle w:val="NormalTok"/>
          <w:sz w:val="21"/>
        </w:rPr>
        <w:t xml:space="preserve"> setup()</w:t>
      </w:r>
      <w:r w:rsidRPr="00380A6E">
        <w:br/>
      </w:r>
      <w:r w:rsidRPr="00380A6E">
        <w:rPr>
          <w:rStyle w:val="NormalTok"/>
          <w:sz w:val="21"/>
        </w:rPr>
        <w:t xml:space="preserve">    {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}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>};</w:t>
      </w:r>
    </w:p>
    <w:p w:rsidR="00380A6E" w:rsidRDefault="00380A6E" w:rsidP="00380A6E">
      <w:pPr>
        <w:pStyle w:val="a1"/>
      </w:pPr>
      <w:r>
        <w:t>Пока класс небольшой, реализацию можно писать в заголовочном файле для краткости.</w:t>
      </w:r>
    </w:p>
    <w:p w:rsidR="00380A6E" w:rsidRDefault="00380A6E">
      <w:pPr>
        <w:pStyle w:val="a1"/>
      </w:pPr>
      <w:r>
        <w:t xml:space="preserve">Все что необходимо, это перегрузить конструктор и добавить функцию </w:t>
      </w:r>
      <w:r>
        <w:rPr>
          <w:rStyle w:val="VerbatimChar"/>
        </w:rPr>
        <w:t>setup</w:t>
      </w:r>
      <w:r>
        <w:t xml:space="preserve"> для настройки, которую надо вызвать в конструкторе. В функции </w:t>
      </w:r>
      <w:r>
        <w:rPr>
          <w:rStyle w:val="VerbatimChar"/>
        </w:rPr>
        <w:t>setup</w:t>
      </w:r>
      <w:r>
        <w:t xml:space="preserve"> добавляются новые компоненты интерфейса.</w:t>
      </w:r>
    </w:p>
    <w:p w:rsidR="00380A6E" w:rsidRDefault="00380A6E">
      <w:pPr>
        <w:pStyle w:val="a1"/>
      </w:pPr>
      <w:r>
        <w:t xml:space="preserve">Теперь подключаем данный класс в </w:t>
      </w:r>
      <w:r>
        <w:rPr>
          <w:rStyle w:val="VerbatimChar"/>
        </w:rPr>
        <w:t>main.cpp</w:t>
      </w:r>
      <w:r>
        <w:t xml:space="preserve"> и создаем экземпляр.</w:t>
      </w:r>
    </w:p>
    <w:p w:rsidR="00380A6E" w:rsidRPr="00380A6E" w:rsidRDefault="00380A6E">
      <w:pPr>
        <w:pStyle w:val="SourceCode"/>
      </w:pPr>
      <w:r w:rsidRPr="00380A6E">
        <w:rPr>
          <w:rStyle w:val="PreprocessorTok"/>
          <w:sz w:val="21"/>
        </w:rPr>
        <w:t xml:space="preserve">#include </w:t>
      </w:r>
      <w:r w:rsidRPr="00380A6E">
        <w:rPr>
          <w:rStyle w:val="ImportTok"/>
          <w:sz w:val="21"/>
        </w:rPr>
        <w:t>"kit/kit.h"</w:t>
      </w:r>
      <w:r w:rsidRPr="00380A6E">
        <w:br/>
      </w:r>
      <w:r w:rsidRPr="00380A6E">
        <w:br/>
      </w:r>
      <w:r w:rsidRPr="00380A6E">
        <w:rPr>
          <w:rStyle w:val="PreprocessorTok"/>
          <w:sz w:val="21"/>
        </w:rPr>
        <w:t xml:space="preserve">#include </w:t>
      </w:r>
      <w:r w:rsidRPr="00380A6E">
        <w:rPr>
          <w:rStyle w:val="ImportTok"/>
          <w:sz w:val="21"/>
        </w:rPr>
        <w:t>"MyWindow/MyWindow.h"</w:t>
      </w:r>
      <w:r w:rsidRPr="00380A6E">
        <w:br/>
      </w:r>
      <w:r w:rsidRPr="00380A6E">
        <w:br/>
      </w:r>
      <w:r w:rsidRPr="00380A6E">
        <w:rPr>
          <w:rStyle w:val="KeywordTok"/>
          <w:sz w:val="21"/>
        </w:rPr>
        <w:t>using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KeywordTok"/>
          <w:sz w:val="21"/>
        </w:rPr>
        <w:t>namespace</w:t>
      </w:r>
      <w:r w:rsidRPr="00380A6E">
        <w:rPr>
          <w:rStyle w:val="NormalTok"/>
          <w:sz w:val="21"/>
        </w:rPr>
        <w:t xml:space="preserve"> Lib;</w:t>
      </w:r>
      <w:r w:rsidRPr="00380A6E">
        <w:br/>
      </w:r>
      <w:r w:rsidRPr="00380A6E">
        <w:br/>
      </w:r>
      <w:r w:rsidRPr="00380A6E">
        <w:rPr>
          <w:rStyle w:val="DataTypeTok"/>
          <w:sz w:val="21"/>
        </w:rPr>
        <w:t>int</w:t>
      </w:r>
      <w:r w:rsidRPr="00380A6E">
        <w:rPr>
          <w:rStyle w:val="NormalTok"/>
          <w:sz w:val="21"/>
        </w:rPr>
        <w:t xml:space="preserve"> main(</w:t>
      </w:r>
      <w:r w:rsidRPr="00380A6E">
        <w:rPr>
          <w:rStyle w:val="DataTypeTok"/>
          <w:sz w:val="21"/>
        </w:rPr>
        <w:t>int</w:t>
      </w:r>
      <w:r w:rsidRPr="00380A6E">
        <w:rPr>
          <w:rStyle w:val="NormalTok"/>
          <w:sz w:val="21"/>
        </w:rPr>
        <w:t xml:space="preserve"> argc, </w:t>
      </w:r>
      <w:r w:rsidRPr="00380A6E">
        <w:rPr>
          <w:rStyle w:val="DataTypeTok"/>
          <w:sz w:val="21"/>
        </w:rPr>
        <w:t>char</w:t>
      </w:r>
      <w:r w:rsidRPr="00380A6E">
        <w:rPr>
          <w:rStyle w:val="NormalTok"/>
          <w:sz w:val="21"/>
        </w:rPr>
        <w:t>** argv)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ErrorTok"/>
          <w:sz w:val="21"/>
        </w:rPr>
        <w:t>$</w:t>
      </w:r>
      <w:r w:rsidRPr="00380A6E">
        <w:rPr>
          <w:rStyle w:val="NormalTok"/>
          <w:sz w:val="21"/>
        </w:rPr>
        <w:t>.addWindow(</w:t>
      </w:r>
      <w:r w:rsidRPr="00380A6E">
        <w:rPr>
          <w:rStyle w:val="KeywordTok"/>
          <w:sz w:val="21"/>
        </w:rPr>
        <w:t>new</w:t>
      </w:r>
      <w:r w:rsidRPr="00380A6E">
        <w:rPr>
          <w:rStyle w:val="NormalTok"/>
          <w:sz w:val="21"/>
        </w:rPr>
        <w:t xml:space="preserve"> MyWindow(</w:t>
      </w:r>
      <w:r w:rsidRPr="00380A6E">
        <w:rPr>
          <w:rStyle w:val="StringTok"/>
          <w:sz w:val="21"/>
        </w:rPr>
        <w:t>"new window"</w:t>
      </w:r>
      <w:r w:rsidRPr="00380A6E">
        <w:rPr>
          <w:rStyle w:val="NormalTok"/>
          <w:sz w:val="21"/>
        </w:rPr>
        <w:t xml:space="preserve">, { </w:t>
      </w:r>
      <w:r w:rsidRPr="00380A6E">
        <w:rPr>
          <w:rStyle w:val="DecValTok"/>
          <w:sz w:val="21"/>
        </w:rPr>
        <w:t>100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100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1000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500</w:t>
      </w:r>
      <w:r w:rsidRPr="00380A6E">
        <w:rPr>
          <w:rStyle w:val="NormalTok"/>
          <w:sz w:val="21"/>
        </w:rPr>
        <w:t xml:space="preserve"> }));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ErrorTok"/>
          <w:sz w:val="21"/>
        </w:rPr>
        <w:t>$</w:t>
      </w:r>
      <w:r w:rsidRPr="00380A6E">
        <w:rPr>
          <w:rStyle w:val="NormalTok"/>
          <w:sz w:val="21"/>
        </w:rPr>
        <w:t>.run();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ControlFlowTok"/>
          <w:sz w:val="21"/>
        </w:rPr>
        <w:t>return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DecValTok"/>
          <w:sz w:val="21"/>
        </w:rPr>
        <w:t>0</w:t>
      </w:r>
      <w:r w:rsidRPr="00380A6E">
        <w:rPr>
          <w:rStyle w:val="Normal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>Теперь перейдем к настройке интерфейса.</w:t>
      </w:r>
    </w:p>
    <w:p w:rsidR="00380A6E" w:rsidRDefault="00380A6E">
      <w:pPr>
        <w:pStyle w:val="2"/>
      </w:pPr>
      <w:bookmarkStart w:id="10" w:name="простейшее-применение"/>
      <w:r>
        <w:lastRenderedPageBreak/>
        <w:t>Простейшее применение</w:t>
      </w:r>
      <w:bookmarkEnd w:id="10"/>
    </w:p>
    <w:p w:rsidR="00380A6E" w:rsidRDefault="00380A6E" w:rsidP="00380A6E">
      <w:pPr>
        <w:pStyle w:val="a1"/>
      </w:pPr>
      <w:r>
        <w:t xml:space="preserve">Изначально, пользователь может создавать только объекты базового класса </w:t>
      </w:r>
      <w:r>
        <w:rPr>
          <w:rStyle w:val="VerbatimChar"/>
        </w:rPr>
        <w:t>Component</w:t>
      </w:r>
      <w:r>
        <w:t>. Рассмотрим класс повнимательнее.</w:t>
      </w:r>
    </w:p>
    <w:p w:rsidR="00380A6E" w:rsidRDefault="00380A6E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— это комплексный класс для создания любых элементов интерфейса.</w:t>
      </w:r>
    </w:p>
    <w:p w:rsidR="00380A6E" w:rsidRDefault="00380A6E">
      <w:pPr>
        <w:pStyle w:val="a1"/>
      </w:pPr>
      <w:r>
        <w:t xml:space="preserve">В каждом окне существует спициальный компонент </w:t>
      </w:r>
      <w:r>
        <w:rPr>
          <w:rStyle w:val="VerbatimChar"/>
        </w:rPr>
        <w:t>Navigator</w:t>
      </w:r>
      <w:r>
        <w:t xml:space="preserve"> который является главным для любого компонента интерфейса, и которой также является классом-наследником от </w:t>
      </w:r>
      <w:r>
        <w:rPr>
          <w:rStyle w:val="VerbatimChar"/>
        </w:rPr>
        <w:t>Component</w:t>
      </w:r>
      <w:r>
        <w:t xml:space="preserve">. В классе окна его можно использовать по короткому имени </w:t>
      </w:r>
      <w:r>
        <w:rPr>
          <w:rStyle w:val="VerbatimChar"/>
        </w:rPr>
        <w:t>$$</w:t>
      </w:r>
      <w:r>
        <w:t xml:space="preserve"> или по имени </w:t>
      </w:r>
      <w:r>
        <w:rPr>
          <w:rStyle w:val="VerbatimChar"/>
        </w:rPr>
        <w:t>navigator</w:t>
      </w:r>
      <w:r>
        <w:t>.</w:t>
      </w:r>
    </w:p>
    <w:p w:rsidR="00380A6E" w:rsidRDefault="00380A6E">
      <w:pPr>
        <w:pStyle w:val="a1"/>
      </w:pPr>
      <w:r>
        <w:t xml:space="preserve">Для добавления нового компонента, необходимо вызвать функцию </w:t>
      </w:r>
      <w:r>
        <w:rPr>
          <w:rStyle w:val="VerbatimChar"/>
        </w:rPr>
        <w:t>append</w:t>
      </w:r>
      <w:r>
        <w:t xml:space="preserve"> у навигатора.</w:t>
      </w:r>
    </w:p>
    <w:p w:rsidR="00380A6E" w:rsidRDefault="00380A6E">
      <w:pPr>
        <w:pStyle w:val="a1"/>
      </w:pPr>
      <w:r>
        <w:t xml:space="preserve">Рассмотрим простейшее применение. Учтем что у нас уже есть класс </w:t>
      </w:r>
      <w:r>
        <w:rPr>
          <w:rStyle w:val="VerbatimChar"/>
        </w:rPr>
        <w:t>MyWindow</w:t>
      </w:r>
      <w:r>
        <w:t xml:space="preserve"> и будем рассматривать только функцию </w:t>
      </w:r>
      <w:r>
        <w:rPr>
          <w:rStyle w:val="VerbatimChar"/>
        </w:rPr>
        <w:t>setup</w:t>
      </w:r>
      <w:r>
        <w:t>.</w:t>
      </w:r>
    </w:p>
    <w:p w:rsidR="00380A6E" w:rsidRPr="00380A6E" w:rsidRDefault="00380A6E">
      <w:pPr>
        <w:pStyle w:val="SourceCode"/>
      </w:pPr>
      <w:r w:rsidRPr="00380A6E">
        <w:rPr>
          <w:rStyle w:val="DataTypeTok"/>
          <w:sz w:val="21"/>
        </w:rPr>
        <w:t>void</w:t>
      </w:r>
      <w:r w:rsidRPr="00380A6E">
        <w:rPr>
          <w:rStyle w:val="NormalTok"/>
          <w:sz w:val="21"/>
        </w:rPr>
        <w:t xml:space="preserve"> setup()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ErrorTok"/>
          <w:sz w:val="21"/>
        </w:rPr>
        <w:t>$$</w:t>
      </w:r>
      <w:r w:rsidRPr="00380A6E">
        <w:rPr>
          <w:rStyle w:val="NormalTok"/>
          <w:sz w:val="21"/>
        </w:rPr>
        <w:t>-&gt;append(</w:t>
      </w:r>
      <w:r w:rsidRPr="00380A6E">
        <w:rPr>
          <w:rStyle w:val="KeywordTok"/>
          <w:sz w:val="21"/>
        </w:rPr>
        <w:t>new</w:t>
      </w:r>
      <w:r w:rsidRPr="00380A6E">
        <w:rPr>
          <w:rStyle w:val="NormalTok"/>
          <w:sz w:val="21"/>
        </w:rPr>
        <w:t xml:space="preserve"> Component(</w:t>
      </w:r>
      <w:r w:rsidRPr="00380A6E">
        <w:rPr>
          <w:rStyle w:val="StringTok"/>
          <w:sz w:val="21"/>
        </w:rPr>
        <w:t>"#comp-id"</w:t>
      </w:r>
      <w:r w:rsidRPr="00380A6E">
        <w:rPr>
          <w:rStyle w:val="NormalTok"/>
          <w:sz w:val="21"/>
        </w:rPr>
        <w:t xml:space="preserve">, { </w:t>
      </w:r>
      <w:r w:rsidRPr="00380A6E">
        <w:rPr>
          <w:rStyle w:val="DecValTok"/>
          <w:sz w:val="21"/>
        </w:rPr>
        <w:t>450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30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200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300</w:t>
      </w:r>
      <w:r w:rsidRPr="00380A6E">
        <w:rPr>
          <w:rStyle w:val="NormalTok"/>
          <w:sz w:val="21"/>
        </w:rPr>
        <w:t xml:space="preserve"> }, </w:t>
      </w:r>
      <w:r w:rsidRPr="00380A6E">
        <w:rPr>
          <w:rStyle w:val="StringTok"/>
          <w:sz w:val="21"/>
        </w:rPr>
        <w:t>".class1 .class2"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 xml:space="preserve">Функция </w:t>
      </w:r>
      <w:r>
        <w:rPr>
          <w:rStyle w:val="VerbatimChar"/>
        </w:rPr>
        <w:t>append</w:t>
      </w:r>
      <w:r>
        <w:t xml:space="preserve"> принимает указатель на объект на основе класса </w:t>
      </w:r>
      <w:r>
        <w:rPr>
          <w:rStyle w:val="VerbatimChar"/>
        </w:rPr>
        <w:t>Component</w:t>
      </w:r>
      <w:r>
        <w:t>.</w:t>
      </w:r>
    </w:p>
    <w:p w:rsidR="00380A6E" w:rsidRDefault="00380A6E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имеет несколько конструкторов. Рассмотрим самый базовый.</w:t>
      </w:r>
    </w:p>
    <w:p w:rsidR="00380A6E" w:rsidRDefault="00380A6E">
      <w:pPr>
        <w:pStyle w:val="a1"/>
      </w:pPr>
      <w:r>
        <w:t>Первым параметром он принимает строку-идентификатор компонента, по которому его в дальнейшем можно будет найти в окне. Важно, в окне не может быть двух компонентов с одинаковым идентификатором.</w:t>
      </w:r>
    </w:p>
    <w:p w:rsidR="00380A6E" w:rsidRDefault="00380A6E">
      <w:pPr>
        <w:pStyle w:val="a1"/>
      </w:pPr>
      <w:r>
        <w:t xml:space="preserve">Вторым параметром идут размеры компонента. Размеры можно указывать, как только числами, так и строками вида </w:t>
      </w:r>
      <w:r>
        <w:rPr>
          <w:rStyle w:val="VerbatimChar"/>
        </w:rPr>
        <w:t>20px</w:t>
      </w:r>
      <w:r>
        <w:t xml:space="preserve"> или </w:t>
      </w:r>
      <w:r>
        <w:rPr>
          <w:rStyle w:val="VerbatimChar"/>
        </w:rPr>
        <w:t>20%</w:t>
      </w:r>
      <w:r>
        <w:t xml:space="preserve"> при этом размер в процентах будет рассчитываться относительно родительского. Так же поддерживаются записи вида </w:t>
      </w:r>
      <w:r>
        <w:rPr>
          <w:rStyle w:val="VerbatimChar"/>
        </w:rPr>
        <w:t>x + y</w:t>
      </w:r>
      <w:r>
        <w:t xml:space="preserve"> или </w:t>
      </w:r>
      <w:r>
        <w:rPr>
          <w:rStyle w:val="VerbatimChar"/>
        </w:rPr>
        <w:t>x - y</w:t>
      </w:r>
      <w:r>
        <w:t xml:space="preserve">, например </w:t>
      </w:r>
      <w:r>
        <w:rPr>
          <w:rStyle w:val="VerbatimChar"/>
        </w:rPr>
        <w:t>100% - 20px</w:t>
      </w:r>
      <w:r>
        <w:t xml:space="preserve"> или </w:t>
      </w:r>
      <w:r>
        <w:rPr>
          <w:rStyle w:val="VerbatimChar"/>
        </w:rPr>
        <w:t>100% - 23%</w:t>
      </w:r>
      <w:r>
        <w:t>.</w:t>
      </w:r>
    </w:p>
    <w:p w:rsidR="00380A6E" w:rsidRDefault="00380A6E">
      <w:pPr>
        <w:pStyle w:val="a1"/>
      </w:pPr>
      <w:r>
        <w:t>Третьим параметром идет строка с набором классовых идентифкаторов через пробел. Данные классовые идентификаторы могут повторяться у разных элементов и именно они являются стилевыми идентификаторами. Данная библиоте</w:t>
      </w:r>
      <w:r>
        <w:lastRenderedPageBreak/>
        <w:t xml:space="preserve">ка предоставляет простой путь для стилизации при помощи небольшой части языка стилей </w:t>
      </w:r>
      <w:r>
        <w:rPr>
          <w:rStyle w:val="VerbatimChar"/>
        </w:rPr>
        <w:t>CSS</w:t>
      </w:r>
      <w:r>
        <w:t xml:space="preserve">. Для подключения единого для окна стилевого файла нужно в функции </w:t>
      </w:r>
      <w:r>
        <w:rPr>
          <w:rStyle w:val="VerbatimChar"/>
        </w:rPr>
        <w:t>setup</w:t>
      </w:r>
      <w:r>
        <w:t xml:space="preserve"> в самом начале функции вызвать функцию </w:t>
      </w:r>
      <w:r>
        <w:rPr>
          <w:rStyle w:val="VerbatimChar"/>
        </w:rPr>
        <w:t>include</w:t>
      </w:r>
    </w:p>
    <w:p w:rsidR="00380A6E" w:rsidRPr="00380A6E" w:rsidRDefault="00380A6E">
      <w:pPr>
        <w:pStyle w:val="SourceCode"/>
      </w:pPr>
      <w:r w:rsidRPr="00380A6E">
        <w:rPr>
          <w:rStyle w:val="DataTypeTok"/>
          <w:sz w:val="21"/>
        </w:rPr>
        <w:t>void</w:t>
      </w:r>
      <w:r w:rsidRPr="00380A6E">
        <w:rPr>
          <w:rStyle w:val="NormalTok"/>
          <w:sz w:val="21"/>
        </w:rPr>
        <w:t xml:space="preserve"> include(string path);</w:t>
      </w:r>
    </w:p>
    <w:p w:rsidR="00380A6E" w:rsidRDefault="00380A6E" w:rsidP="00380A6E">
      <w:pPr>
        <w:pStyle w:val="a1"/>
      </w:pPr>
      <w:r>
        <w:t xml:space="preserve">и передать первым параметром путь к файлу. После этого вы можете прописывать в классовых идентификаторах необходимые вам, а в </w:t>
      </w:r>
      <w:r>
        <w:rPr>
          <w:rStyle w:val="VerbatimChar"/>
        </w:rPr>
        <w:t>css</w:t>
      </w:r>
      <w:r>
        <w:t xml:space="preserve"> файле писать для них некоторые стили.</w:t>
      </w:r>
    </w:p>
    <w:p w:rsidR="00380A6E" w:rsidRDefault="00380A6E">
      <w:pPr>
        <w:pStyle w:val="a1"/>
      </w:pPr>
      <w:r>
        <w:t>Предположим мы создали компонент:</w:t>
      </w:r>
    </w:p>
    <w:p w:rsidR="00380A6E" w:rsidRPr="00380A6E" w:rsidRDefault="00380A6E">
      <w:pPr>
        <w:pStyle w:val="SourceCode"/>
      </w:pPr>
      <w:r w:rsidRPr="00380A6E">
        <w:rPr>
          <w:rStyle w:val="ErrorTok"/>
          <w:sz w:val="21"/>
        </w:rPr>
        <w:t>$$</w:t>
      </w:r>
      <w:r w:rsidRPr="00380A6E">
        <w:rPr>
          <w:rStyle w:val="NormalTok"/>
          <w:sz w:val="21"/>
        </w:rPr>
        <w:t>-&gt;append(</w:t>
      </w:r>
      <w:r w:rsidRPr="00380A6E">
        <w:rPr>
          <w:rStyle w:val="KeywordTok"/>
          <w:sz w:val="21"/>
        </w:rPr>
        <w:t>new</w:t>
      </w:r>
      <w:r w:rsidRPr="00380A6E">
        <w:rPr>
          <w:rStyle w:val="NormalTok"/>
          <w:sz w:val="21"/>
        </w:rPr>
        <w:t xml:space="preserve"> Component(</w:t>
      </w:r>
      <w:r w:rsidRPr="00380A6E">
        <w:rPr>
          <w:rStyle w:val="StringTok"/>
          <w:sz w:val="21"/>
        </w:rPr>
        <w:t>"#button"</w:t>
      </w:r>
      <w:r w:rsidRPr="00380A6E">
        <w:rPr>
          <w:rStyle w:val="NormalTok"/>
          <w:sz w:val="21"/>
        </w:rPr>
        <w:t xml:space="preserve">, {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75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25</w:t>
      </w:r>
      <w:r w:rsidRPr="00380A6E">
        <w:rPr>
          <w:rStyle w:val="NormalTok"/>
          <w:sz w:val="21"/>
        </w:rPr>
        <w:t xml:space="preserve"> }, </w:t>
      </w:r>
      <w:r w:rsidRPr="00380A6E">
        <w:rPr>
          <w:rStyle w:val="StringTok"/>
          <w:sz w:val="21"/>
        </w:rPr>
        <w:t>".button"</w:t>
      </w:r>
      <w:r w:rsidRPr="00380A6E">
        <w:rPr>
          <w:rStyle w:val="NormalTok"/>
          <w:sz w:val="21"/>
        </w:rPr>
        <w:t>);</w:t>
      </w:r>
    </w:p>
    <w:p w:rsidR="00380A6E" w:rsidRDefault="00380A6E" w:rsidP="00380A6E">
      <w:pPr>
        <w:pStyle w:val="a1"/>
      </w:pPr>
      <w:r>
        <w:t xml:space="preserve">и хотим его стилизовать. Создаем папку </w:t>
      </w:r>
      <w:r>
        <w:rPr>
          <w:rStyle w:val="VerbatimChar"/>
        </w:rPr>
        <w:t>css</w:t>
      </w:r>
      <w:r>
        <w:t xml:space="preserve"> в папке </w:t>
      </w:r>
      <w:r>
        <w:rPr>
          <w:rStyle w:val="VerbatimChar"/>
        </w:rPr>
        <w:t>MyWindow</w:t>
      </w:r>
      <w:r>
        <w:t xml:space="preserve"> и создаем в ней файл </w:t>
      </w:r>
      <w:r>
        <w:rPr>
          <w:rStyle w:val="VerbatimChar"/>
        </w:rPr>
        <w:t>style.css</w:t>
      </w:r>
      <w:r>
        <w:t>.</w:t>
      </w:r>
    </w:p>
    <w:p w:rsidR="00380A6E" w:rsidRDefault="00380A6E">
      <w:pPr>
        <w:pStyle w:val="a1"/>
      </w:pPr>
      <w:r>
        <w:t>Подключим данный файл в наше окно.</w:t>
      </w:r>
    </w:p>
    <w:p w:rsidR="00380A6E" w:rsidRPr="00380A6E" w:rsidRDefault="00380A6E">
      <w:pPr>
        <w:pStyle w:val="SourceCode"/>
      </w:pPr>
      <w:r w:rsidRPr="00380A6E">
        <w:rPr>
          <w:rStyle w:val="DataTypeTok"/>
          <w:sz w:val="21"/>
        </w:rPr>
        <w:t>void</w:t>
      </w:r>
      <w:r w:rsidRPr="00380A6E">
        <w:rPr>
          <w:rStyle w:val="NormalTok"/>
          <w:sz w:val="21"/>
        </w:rPr>
        <w:t xml:space="preserve"> setup()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include(</w:t>
      </w:r>
      <w:r w:rsidRPr="00380A6E">
        <w:rPr>
          <w:rStyle w:val="StringTok"/>
          <w:sz w:val="21"/>
        </w:rPr>
        <w:t>"css/style.css"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ErrorTok"/>
          <w:sz w:val="21"/>
        </w:rPr>
        <w:t>$$</w:t>
      </w:r>
      <w:r w:rsidRPr="00380A6E">
        <w:rPr>
          <w:rStyle w:val="NormalTok"/>
          <w:sz w:val="21"/>
        </w:rPr>
        <w:t>-&gt;append(</w:t>
      </w:r>
      <w:r w:rsidRPr="00380A6E">
        <w:rPr>
          <w:rStyle w:val="KeywordTok"/>
          <w:sz w:val="21"/>
        </w:rPr>
        <w:t>new</w:t>
      </w:r>
      <w:r w:rsidRPr="00380A6E">
        <w:rPr>
          <w:rStyle w:val="NormalTok"/>
          <w:sz w:val="21"/>
        </w:rPr>
        <w:t xml:space="preserve"> Component(</w:t>
      </w:r>
      <w:r w:rsidRPr="00380A6E">
        <w:rPr>
          <w:rStyle w:val="StringTok"/>
          <w:sz w:val="21"/>
        </w:rPr>
        <w:t>"#button"</w:t>
      </w:r>
      <w:r w:rsidRPr="00380A6E">
        <w:rPr>
          <w:rStyle w:val="NormalTok"/>
          <w:sz w:val="21"/>
        </w:rPr>
        <w:t xml:space="preserve">, {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75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25</w:t>
      </w:r>
      <w:r w:rsidRPr="00380A6E">
        <w:rPr>
          <w:rStyle w:val="NormalTok"/>
          <w:sz w:val="21"/>
        </w:rPr>
        <w:t xml:space="preserve"> }, </w:t>
      </w:r>
      <w:r w:rsidRPr="00380A6E">
        <w:rPr>
          <w:rStyle w:val="StringTok"/>
          <w:sz w:val="21"/>
        </w:rPr>
        <w:t>".button"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 xml:space="preserve">и пропишем в </w:t>
      </w:r>
      <w:r>
        <w:rPr>
          <w:rStyle w:val="VerbatimChar"/>
        </w:rPr>
        <w:t>style.css</w:t>
      </w:r>
      <w:r>
        <w:t xml:space="preserve"> следующие:</w:t>
      </w:r>
    </w:p>
    <w:p w:rsidR="00380A6E" w:rsidRPr="00380A6E" w:rsidRDefault="00380A6E">
      <w:pPr>
        <w:pStyle w:val="SourceCode"/>
      </w:pPr>
      <w:r w:rsidRPr="00380A6E">
        <w:rPr>
          <w:rStyle w:val="FunctionTok"/>
          <w:sz w:val="21"/>
        </w:rPr>
        <w:t>.button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background-color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#263238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border-color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#0F1518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 xml:space="preserve">теперь наш компонент будет иметь новые цвета фона и обводки. Вы также можете стилизовать и </w:t>
      </w:r>
      <w:r>
        <w:rPr>
          <w:rStyle w:val="VerbatimChar"/>
        </w:rPr>
        <w:t>Navigator</w:t>
      </w:r>
      <w:r>
        <w:t xml:space="preserve">, его классовый идентификатор равен </w:t>
      </w:r>
      <w:r>
        <w:rPr>
          <w:rStyle w:val="VerbatimChar"/>
        </w:rPr>
        <w:t>.navigator</w:t>
      </w:r>
      <w:r>
        <w:t>. Добавим ему фон:</w:t>
      </w:r>
    </w:p>
    <w:p w:rsidR="00380A6E" w:rsidRPr="00380A6E" w:rsidRDefault="00380A6E">
      <w:pPr>
        <w:pStyle w:val="SourceCode"/>
      </w:pPr>
      <w:r w:rsidRPr="00380A6E">
        <w:rPr>
          <w:rStyle w:val="FunctionTok"/>
          <w:sz w:val="21"/>
        </w:rPr>
        <w:t>.navigator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background-color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#263238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>}</w:t>
      </w:r>
      <w:r w:rsidRPr="00380A6E">
        <w:br/>
      </w:r>
      <w:r w:rsidRPr="00380A6E">
        <w:br/>
      </w:r>
      <w:r w:rsidRPr="00380A6E">
        <w:rPr>
          <w:rStyle w:val="FunctionTok"/>
          <w:sz w:val="21"/>
        </w:rPr>
        <w:t>.button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background-color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#263238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border-color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#0F1518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lastRenderedPageBreak/>
        <w:t xml:space="preserve">Вот уже у нас есть подобие кнопки. Но без текста это не кнопка. Для добавления текста необходимо вызвать функцию-член </w:t>
      </w:r>
      <w:r>
        <w:rPr>
          <w:rStyle w:val="VerbatimChar"/>
        </w:rPr>
        <w:t>setText</w:t>
      </w:r>
      <w:r>
        <w:t xml:space="preserve"> у компонента:</w:t>
      </w:r>
    </w:p>
    <w:p w:rsidR="00380A6E" w:rsidRPr="00380A6E" w:rsidRDefault="00380A6E">
      <w:pPr>
        <w:pStyle w:val="SourceCode"/>
      </w:pPr>
      <w:r w:rsidRPr="00380A6E">
        <w:rPr>
          <w:rStyle w:val="NormalTok"/>
          <w:sz w:val="21"/>
        </w:rPr>
        <w:t>Component* setText(string text);</w:t>
      </w:r>
    </w:p>
    <w:p w:rsidR="00380A6E" w:rsidRDefault="00380A6E" w:rsidP="00380A6E">
      <w:pPr>
        <w:pStyle w:val="a1"/>
      </w:pPr>
      <w:r>
        <w:t xml:space="preserve">Есть два способа сделать это. Первый способ — вызвать функцию у </w:t>
      </w:r>
      <w:r>
        <w:rPr>
          <w:rStyle w:val="VerbatimChar"/>
        </w:rPr>
        <w:t>append</w:t>
      </w:r>
      <w:r>
        <w:t>, прописав следующие:</w:t>
      </w:r>
    </w:p>
    <w:p w:rsidR="00380A6E" w:rsidRPr="00380A6E" w:rsidRDefault="00380A6E">
      <w:pPr>
        <w:pStyle w:val="SourceCode"/>
      </w:pPr>
      <w:r w:rsidRPr="00380A6E">
        <w:rPr>
          <w:rStyle w:val="ErrorTok"/>
          <w:sz w:val="21"/>
        </w:rPr>
        <w:t>$$</w:t>
      </w:r>
      <w:r w:rsidRPr="00380A6E">
        <w:rPr>
          <w:rStyle w:val="NormalTok"/>
          <w:sz w:val="21"/>
        </w:rPr>
        <w:t>-&gt;append(</w:t>
      </w:r>
      <w:r w:rsidRPr="00380A6E">
        <w:rPr>
          <w:rStyle w:val="KeywordTok"/>
          <w:sz w:val="21"/>
        </w:rPr>
        <w:t>new</w:t>
      </w:r>
      <w:r w:rsidRPr="00380A6E">
        <w:rPr>
          <w:rStyle w:val="NormalTok"/>
          <w:sz w:val="21"/>
        </w:rPr>
        <w:t xml:space="preserve"> Component(</w:t>
      </w:r>
      <w:r w:rsidRPr="00380A6E">
        <w:rPr>
          <w:rStyle w:val="StringTok"/>
          <w:sz w:val="21"/>
        </w:rPr>
        <w:t>"#button"</w:t>
      </w:r>
      <w:r w:rsidRPr="00380A6E">
        <w:rPr>
          <w:rStyle w:val="NormalTok"/>
          <w:sz w:val="21"/>
        </w:rPr>
        <w:t xml:space="preserve">, {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75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25</w:t>
      </w:r>
      <w:r w:rsidRPr="00380A6E">
        <w:rPr>
          <w:rStyle w:val="NormalTok"/>
          <w:sz w:val="21"/>
        </w:rPr>
        <w:t xml:space="preserve"> }, </w:t>
      </w:r>
      <w:r w:rsidRPr="00380A6E">
        <w:rPr>
          <w:rStyle w:val="StringTok"/>
          <w:sz w:val="21"/>
        </w:rPr>
        <w:t>".button"</w:t>
      </w:r>
      <w:r w:rsidRPr="00380A6E">
        <w:rPr>
          <w:rStyle w:val="NormalTok"/>
          <w:sz w:val="21"/>
        </w:rPr>
        <w:t>)-&gt;setText(</w:t>
      </w:r>
      <w:r w:rsidRPr="00380A6E">
        <w:rPr>
          <w:rStyle w:val="StringTok"/>
          <w:sz w:val="21"/>
        </w:rPr>
        <w:t>"text"</w:t>
      </w:r>
      <w:r w:rsidRPr="00380A6E">
        <w:rPr>
          <w:rStyle w:val="NormalTok"/>
          <w:sz w:val="21"/>
        </w:rPr>
        <w:t>);</w:t>
      </w:r>
    </w:p>
    <w:p w:rsidR="00380A6E" w:rsidRDefault="00380A6E" w:rsidP="00380A6E">
      <w:pPr>
        <w:pStyle w:val="a1"/>
      </w:pPr>
      <w:r>
        <w:t xml:space="preserve">Это возможно, так как функция </w:t>
      </w:r>
      <w:r>
        <w:rPr>
          <w:rStyle w:val="VerbatimChar"/>
        </w:rPr>
        <w:t>append</w:t>
      </w:r>
      <w:r>
        <w:t xml:space="preserve"> возращает указатель на добавленный элемент.</w:t>
      </w:r>
    </w:p>
    <w:p w:rsidR="00380A6E" w:rsidRDefault="00380A6E">
      <w:pPr>
        <w:pStyle w:val="a1"/>
      </w:pPr>
      <w:r>
        <w:t xml:space="preserve">Второй способ, это получить компонент по его идентифкатору и вызвать непосредственно у него функцию </w:t>
      </w:r>
      <w:r>
        <w:rPr>
          <w:rStyle w:val="VerbatimChar"/>
        </w:rPr>
        <w:t>setText</w:t>
      </w:r>
      <w:r>
        <w:t xml:space="preserve">. Для этого у окна есть функция </w:t>
      </w:r>
      <w:r>
        <w:rPr>
          <w:rStyle w:val="VerbatimChar"/>
        </w:rPr>
        <w:t>getElementById</w:t>
      </w:r>
      <w:r>
        <w:t>:</w:t>
      </w:r>
    </w:p>
    <w:p w:rsidR="00380A6E" w:rsidRPr="00380A6E" w:rsidRDefault="00380A6E">
      <w:pPr>
        <w:pStyle w:val="SourceCode"/>
      </w:pPr>
      <w:r w:rsidRPr="00380A6E">
        <w:rPr>
          <w:rStyle w:val="NormalTok"/>
          <w:sz w:val="21"/>
        </w:rPr>
        <w:t>Component* getElementById(string id);</w:t>
      </w:r>
    </w:p>
    <w:p w:rsidR="00380A6E" w:rsidRDefault="00380A6E" w:rsidP="00380A6E">
      <w:pPr>
        <w:pStyle w:val="a1"/>
      </w:pPr>
      <w:r>
        <w:t>Таким образом:</w:t>
      </w:r>
    </w:p>
    <w:p w:rsidR="00380A6E" w:rsidRPr="00380A6E" w:rsidRDefault="00380A6E">
      <w:pPr>
        <w:pStyle w:val="SourceCode"/>
      </w:pPr>
      <w:r w:rsidRPr="00380A6E">
        <w:rPr>
          <w:rStyle w:val="DataTypeTok"/>
          <w:sz w:val="21"/>
        </w:rPr>
        <w:t>void</w:t>
      </w:r>
      <w:r w:rsidRPr="00380A6E">
        <w:rPr>
          <w:rStyle w:val="NormalTok"/>
          <w:sz w:val="21"/>
        </w:rPr>
        <w:t xml:space="preserve"> setup()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include(</w:t>
      </w:r>
      <w:r w:rsidRPr="00380A6E">
        <w:rPr>
          <w:rStyle w:val="StringTok"/>
          <w:sz w:val="21"/>
        </w:rPr>
        <w:t>"css/style.css"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ErrorTok"/>
          <w:sz w:val="21"/>
        </w:rPr>
        <w:t>$$</w:t>
      </w:r>
      <w:r w:rsidRPr="00380A6E">
        <w:rPr>
          <w:rStyle w:val="NormalTok"/>
          <w:sz w:val="21"/>
        </w:rPr>
        <w:t>-&gt;append(</w:t>
      </w:r>
      <w:r w:rsidRPr="00380A6E">
        <w:rPr>
          <w:rStyle w:val="KeywordTok"/>
          <w:sz w:val="21"/>
        </w:rPr>
        <w:t>new</w:t>
      </w:r>
      <w:r w:rsidRPr="00380A6E">
        <w:rPr>
          <w:rStyle w:val="NormalTok"/>
          <w:sz w:val="21"/>
        </w:rPr>
        <w:t xml:space="preserve"> Component(</w:t>
      </w:r>
      <w:r w:rsidRPr="00380A6E">
        <w:rPr>
          <w:rStyle w:val="StringTok"/>
          <w:sz w:val="21"/>
        </w:rPr>
        <w:t>"#button"</w:t>
      </w:r>
      <w:r w:rsidRPr="00380A6E">
        <w:rPr>
          <w:rStyle w:val="NormalTok"/>
          <w:sz w:val="21"/>
        </w:rPr>
        <w:t xml:space="preserve">, {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75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25</w:t>
      </w:r>
      <w:r w:rsidRPr="00380A6E">
        <w:rPr>
          <w:rStyle w:val="NormalTok"/>
          <w:sz w:val="21"/>
        </w:rPr>
        <w:t xml:space="preserve"> }, </w:t>
      </w:r>
      <w:r w:rsidRPr="00380A6E">
        <w:rPr>
          <w:rStyle w:val="StringTok"/>
          <w:sz w:val="21"/>
        </w:rPr>
        <w:t>".button"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Window::getElementById(</w:t>
      </w:r>
      <w:r w:rsidRPr="00380A6E">
        <w:rPr>
          <w:rStyle w:val="StringTok"/>
          <w:sz w:val="21"/>
        </w:rPr>
        <w:t>"#button"</w:t>
      </w:r>
      <w:r w:rsidRPr="00380A6E">
        <w:rPr>
          <w:rStyle w:val="NormalTok"/>
          <w:sz w:val="21"/>
        </w:rPr>
        <w:t>)-&gt;setText(</w:t>
      </w:r>
      <w:r w:rsidRPr="00380A6E">
        <w:rPr>
          <w:rStyle w:val="StringTok"/>
          <w:sz w:val="21"/>
        </w:rPr>
        <w:t>"text"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>Первый вариант является предпочтительным, так как не несет дополнительных расходов на поиск элемента и создание компонента происходит в одном месте.</w:t>
      </w:r>
    </w:p>
    <w:p w:rsidR="00380A6E" w:rsidRDefault="00380A6E">
      <w:pPr>
        <w:pStyle w:val="a1"/>
      </w:pPr>
      <w:r>
        <w:t>После того, как текст установлен, его нужно стилизовать, так как пока что он вглядит мягко скажем не очень.</w:t>
      </w:r>
    </w:p>
    <w:p w:rsidR="00380A6E" w:rsidRDefault="00380A6E">
      <w:pPr>
        <w:pStyle w:val="a1"/>
      </w:pPr>
      <w:r>
        <w:t>Для стилизации текста можно использовать следующие свойства:</w:t>
      </w:r>
    </w:p>
    <w:p w:rsidR="00380A6E" w:rsidRPr="00380A6E" w:rsidRDefault="00380A6E">
      <w:pPr>
        <w:pStyle w:val="SourceCode"/>
      </w:pPr>
      <w:r w:rsidRPr="00380A6E">
        <w:rPr>
          <w:rStyle w:val="NormalTok"/>
          <w:sz w:val="21"/>
        </w:rPr>
        <w:t>color</w:t>
      </w:r>
      <w:r w:rsidRPr="00380A6E">
        <w:rPr>
          <w:rStyle w:val="InformationTok"/>
          <w:sz w:val="21"/>
        </w:rPr>
        <w:t>: цвет текста (HEX</w:t>
      </w:r>
      <w:r w:rsidRPr="00380A6E">
        <w:rPr>
          <w:rStyle w:val="NormalTok"/>
          <w:sz w:val="21"/>
        </w:rPr>
        <w:t xml:space="preserve"> обязательна полная запись);</w:t>
      </w:r>
      <w:r w:rsidRPr="00380A6E">
        <w:br/>
      </w:r>
      <w:r w:rsidRPr="00380A6E">
        <w:rPr>
          <w:rStyle w:val="NormalTok"/>
          <w:sz w:val="21"/>
        </w:rPr>
        <w:t>font-size</w:t>
      </w:r>
      <w:r w:rsidRPr="00380A6E">
        <w:rPr>
          <w:rStyle w:val="InformationTok"/>
          <w:sz w:val="21"/>
        </w:rPr>
        <w:t>: размер текста (number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OperatorTok"/>
          <w:sz w:val="21"/>
        </w:rPr>
        <w:t>+</w:t>
      </w:r>
      <w:r w:rsidRPr="00380A6E">
        <w:rPr>
          <w:rStyle w:val="NormalTok"/>
          <w:sz w:val="21"/>
        </w:rPr>
        <w:t xml:space="preserve"> px);</w:t>
      </w:r>
      <w:r w:rsidRPr="00380A6E">
        <w:br/>
      </w:r>
      <w:r w:rsidRPr="00380A6E">
        <w:rPr>
          <w:rStyle w:val="NormalTok"/>
          <w:sz w:val="21"/>
        </w:rPr>
        <w:t>line-height</w:t>
      </w:r>
      <w:r w:rsidRPr="00380A6E">
        <w:rPr>
          <w:rStyle w:val="InformationTok"/>
          <w:sz w:val="21"/>
        </w:rPr>
        <w:t>: междустрочный интервал (double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rPr>
          <w:rStyle w:val="NormalTok"/>
          <w:sz w:val="21"/>
        </w:rPr>
        <w:t>text-align</w:t>
      </w:r>
      <w:r w:rsidRPr="00380A6E">
        <w:rPr>
          <w:rStyle w:val="InformationTok"/>
          <w:sz w:val="21"/>
        </w:rPr>
        <w:t>: выравнивание текста по горизонтале (left</w:t>
      </w:r>
      <w:r w:rsidRPr="00380A6E">
        <w:rPr>
          <w:rStyle w:val="NormalTok"/>
          <w:sz w:val="21"/>
        </w:rPr>
        <w:t xml:space="preserve"> center right);</w:t>
      </w:r>
      <w:r w:rsidRPr="00380A6E">
        <w:br/>
      </w:r>
      <w:r w:rsidRPr="00380A6E">
        <w:rPr>
          <w:rStyle w:val="NormalTok"/>
          <w:sz w:val="21"/>
        </w:rPr>
        <w:t>vertical-align</w:t>
      </w:r>
      <w:r w:rsidRPr="00380A6E">
        <w:rPr>
          <w:rStyle w:val="InformationTok"/>
          <w:sz w:val="21"/>
        </w:rPr>
        <w:t>: выравнивание текста по вертикале (top</w:t>
      </w:r>
      <w:r w:rsidRPr="00380A6E">
        <w:rPr>
          <w:rStyle w:val="NormalTok"/>
          <w:sz w:val="21"/>
        </w:rPr>
        <w:t xml:space="preserve"> center bottom);</w:t>
      </w:r>
      <w:r w:rsidRPr="00380A6E">
        <w:br/>
      </w:r>
      <w:r w:rsidRPr="00380A6E">
        <w:rPr>
          <w:rStyle w:val="NormalTok"/>
          <w:sz w:val="21"/>
        </w:rPr>
        <w:t>margin-top</w:t>
      </w:r>
      <w:r w:rsidRPr="00380A6E">
        <w:rPr>
          <w:rStyle w:val="InformationTok"/>
          <w:sz w:val="21"/>
        </w:rPr>
        <w:t>: сдвиг текста сверху (number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OperatorTok"/>
          <w:sz w:val="21"/>
        </w:rPr>
        <w:t>+</w:t>
      </w:r>
      <w:r w:rsidRPr="00380A6E">
        <w:rPr>
          <w:rStyle w:val="NormalTok"/>
          <w:sz w:val="21"/>
        </w:rPr>
        <w:t xml:space="preserve"> px);</w:t>
      </w:r>
      <w:r w:rsidRPr="00380A6E">
        <w:br/>
      </w:r>
      <w:r w:rsidRPr="00380A6E">
        <w:rPr>
          <w:rStyle w:val="NormalTok"/>
          <w:sz w:val="21"/>
        </w:rPr>
        <w:t>margin-bottom</w:t>
      </w:r>
      <w:r w:rsidRPr="00380A6E">
        <w:rPr>
          <w:rStyle w:val="InformationTok"/>
          <w:sz w:val="21"/>
        </w:rPr>
        <w:t>: сдвиг текста снизу (number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OperatorTok"/>
          <w:sz w:val="21"/>
        </w:rPr>
        <w:t>+</w:t>
      </w:r>
      <w:r w:rsidRPr="00380A6E">
        <w:rPr>
          <w:rStyle w:val="NormalTok"/>
          <w:sz w:val="21"/>
        </w:rPr>
        <w:t xml:space="preserve"> px);</w:t>
      </w:r>
      <w:r w:rsidRPr="00380A6E">
        <w:br/>
      </w:r>
      <w:r w:rsidRPr="00380A6E">
        <w:rPr>
          <w:rStyle w:val="NormalTok"/>
          <w:sz w:val="21"/>
        </w:rPr>
        <w:t>margin-left</w:t>
      </w:r>
      <w:r w:rsidRPr="00380A6E">
        <w:rPr>
          <w:rStyle w:val="InformationTok"/>
          <w:sz w:val="21"/>
        </w:rPr>
        <w:t>: сдвиг текста слева (number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OperatorTok"/>
          <w:sz w:val="21"/>
        </w:rPr>
        <w:t>+</w:t>
      </w:r>
      <w:r w:rsidRPr="00380A6E">
        <w:rPr>
          <w:rStyle w:val="NormalTok"/>
          <w:sz w:val="21"/>
        </w:rPr>
        <w:t xml:space="preserve"> px);</w:t>
      </w:r>
      <w:r w:rsidRPr="00380A6E">
        <w:br/>
      </w:r>
      <w:r w:rsidRPr="00380A6E">
        <w:rPr>
          <w:rStyle w:val="NormalTok"/>
          <w:sz w:val="21"/>
        </w:rPr>
        <w:t>margin-right</w:t>
      </w:r>
      <w:r w:rsidRPr="00380A6E">
        <w:rPr>
          <w:rStyle w:val="InformationTok"/>
          <w:sz w:val="21"/>
        </w:rPr>
        <w:t>: сдвиг текста справа (number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OperatorTok"/>
          <w:sz w:val="21"/>
        </w:rPr>
        <w:t>+</w:t>
      </w:r>
      <w:r w:rsidRPr="00380A6E">
        <w:rPr>
          <w:rStyle w:val="NormalTok"/>
          <w:sz w:val="21"/>
        </w:rPr>
        <w:t xml:space="preserve"> px);</w:t>
      </w:r>
    </w:p>
    <w:p w:rsidR="00380A6E" w:rsidRDefault="00380A6E" w:rsidP="00380A6E">
      <w:pPr>
        <w:pStyle w:val="a1"/>
      </w:pPr>
      <w:r>
        <w:lastRenderedPageBreak/>
        <w:t>Добавим нашему тексту немного стилей:</w:t>
      </w:r>
    </w:p>
    <w:p w:rsidR="00380A6E" w:rsidRPr="00380A6E" w:rsidRDefault="00380A6E">
      <w:pPr>
        <w:pStyle w:val="SourceCode"/>
      </w:pPr>
      <w:r w:rsidRPr="00380A6E">
        <w:rPr>
          <w:rStyle w:val="FunctionTok"/>
          <w:sz w:val="21"/>
        </w:rPr>
        <w:t>.button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background-color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#263238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border-color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#0F1518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#ffffff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font-size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12</w:t>
      </w:r>
      <w:r w:rsidRPr="00380A6E">
        <w:rPr>
          <w:rStyle w:val="DataTypeTok"/>
          <w:sz w:val="21"/>
        </w:rPr>
        <w:t>px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line-height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1.2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text-align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center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vertical-align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center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 xml:space="preserve">Теперь компонент походит на кнопку еще больше. А если мы хотим чтобы при наведении меняла цвет? Для этого используется псевдокласс </w:t>
      </w:r>
      <w:r>
        <w:rPr>
          <w:rStyle w:val="VerbatimChar"/>
        </w:rPr>
        <w:t>hover</w:t>
      </w:r>
      <w:r>
        <w:t>:</w:t>
      </w:r>
    </w:p>
    <w:p w:rsidR="00380A6E" w:rsidRPr="00380A6E" w:rsidRDefault="00380A6E">
      <w:pPr>
        <w:pStyle w:val="SourceCode"/>
      </w:pPr>
      <w:r w:rsidRPr="00380A6E">
        <w:rPr>
          <w:rStyle w:val="FunctionTok"/>
          <w:sz w:val="21"/>
        </w:rPr>
        <w:t>.button</w:t>
      </w:r>
      <w:r w:rsidRPr="00380A6E">
        <w:rPr>
          <w:rStyle w:val="InformationTok"/>
          <w:sz w:val="21"/>
        </w:rPr>
        <w:t>:hover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background-color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#0D1012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border-color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#0F1518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#ffffff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font-size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12</w:t>
      </w:r>
      <w:r w:rsidRPr="00380A6E">
        <w:rPr>
          <w:rStyle w:val="DataTypeTok"/>
          <w:sz w:val="21"/>
        </w:rPr>
        <w:t>px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line-height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1.2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text-align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center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vertical-align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center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>}</w:t>
      </w:r>
      <w:r w:rsidRPr="00380A6E">
        <w:br/>
      </w:r>
      <w:r w:rsidRPr="00380A6E">
        <w:br/>
      </w:r>
      <w:r w:rsidRPr="00380A6E">
        <w:rPr>
          <w:rStyle w:val="FunctionTok"/>
          <w:sz w:val="21"/>
        </w:rPr>
        <w:t>.button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background-color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#263238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border-color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#0F1518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color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ConstantTok"/>
          <w:sz w:val="21"/>
        </w:rPr>
        <w:t>#ffffff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font-size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12</w:t>
      </w:r>
      <w:r w:rsidRPr="00380A6E">
        <w:rPr>
          <w:rStyle w:val="DataTypeTok"/>
          <w:sz w:val="21"/>
        </w:rPr>
        <w:t>px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line-height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1.2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text-align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center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KeywordTok"/>
          <w:sz w:val="21"/>
        </w:rPr>
        <w:t>vertical-align</w:t>
      </w:r>
      <w:r w:rsidRPr="00380A6E">
        <w:rPr>
          <w:rStyle w:val="NormalTok"/>
          <w:sz w:val="21"/>
        </w:rPr>
        <w:t xml:space="preserve">: </w:t>
      </w:r>
      <w:r w:rsidRPr="00380A6E">
        <w:rPr>
          <w:rStyle w:val="DecValTok"/>
          <w:sz w:val="21"/>
        </w:rPr>
        <w:t>center</w:t>
      </w:r>
      <w:r w:rsidRPr="00380A6E">
        <w:rPr>
          <w:rStyle w:val="OperatorTok"/>
          <w:sz w:val="21"/>
        </w:rPr>
        <w:t>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>теперь при наведении на кнопку она изменит свой фоновый цвет.</w:t>
      </w:r>
    </w:p>
    <w:p w:rsidR="00380A6E" w:rsidRDefault="00380A6E">
      <w:pPr>
        <w:pStyle w:val="a1"/>
      </w:pPr>
      <w:r>
        <w:t>Но пока что эта кнопка ничего не делает. Для того, чтобы добавить действия, по нажатию и не только, используется функция:</w:t>
      </w:r>
    </w:p>
    <w:p w:rsidR="00380A6E" w:rsidRPr="00380A6E" w:rsidRDefault="00380A6E">
      <w:pPr>
        <w:pStyle w:val="SourceCode"/>
      </w:pPr>
      <w:r w:rsidRPr="00380A6E">
        <w:rPr>
          <w:rStyle w:val="CommentTok"/>
          <w:sz w:val="21"/>
        </w:rPr>
        <w:t xml:space="preserve">// callback --- function&lt;void(Component* sender, Event* e)&gt; </w:t>
      </w:r>
      <w:r w:rsidRPr="00380A6E">
        <w:br/>
      </w:r>
      <w:r w:rsidRPr="00380A6E">
        <w:rPr>
          <w:rStyle w:val="NormalTok"/>
          <w:sz w:val="21"/>
        </w:rPr>
        <w:t>Component* addEventListener(string action, callbackEvent callback);</w:t>
      </w:r>
    </w:p>
    <w:p w:rsidR="00380A6E" w:rsidRDefault="00380A6E" w:rsidP="00380A6E">
      <w:pPr>
        <w:pStyle w:val="a1"/>
      </w:pPr>
      <w:r>
        <w:t>Библиотека позволяет отслеживать 7 событий:</w:t>
      </w:r>
    </w:p>
    <w:p w:rsidR="00380A6E" w:rsidRDefault="00380A6E" w:rsidP="00380A6E">
      <w:pPr>
        <w:pStyle w:val="Compact"/>
        <w:numPr>
          <w:ilvl w:val="0"/>
          <w:numId w:val="33"/>
        </w:numPr>
      </w:pPr>
      <w:r>
        <w:t>Нажатие кнопки мыши (</w:t>
      </w:r>
      <w:r>
        <w:rPr>
          <w:rStyle w:val="VerbatimChar"/>
        </w:rPr>
        <w:t>onmousedown</w:t>
      </w:r>
      <w:r>
        <w:t>);</w:t>
      </w:r>
    </w:p>
    <w:p w:rsidR="00380A6E" w:rsidRDefault="00380A6E" w:rsidP="00380A6E">
      <w:pPr>
        <w:pStyle w:val="Compact"/>
        <w:numPr>
          <w:ilvl w:val="0"/>
          <w:numId w:val="33"/>
        </w:numPr>
      </w:pPr>
      <w:r>
        <w:t>Отпускание кнопки мыши (</w:t>
      </w:r>
      <w:r>
        <w:rPr>
          <w:rStyle w:val="VerbatimChar"/>
        </w:rPr>
        <w:t>onmouseup</w:t>
      </w:r>
      <w:r>
        <w:t>);</w:t>
      </w:r>
    </w:p>
    <w:p w:rsidR="00380A6E" w:rsidRDefault="00380A6E" w:rsidP="00380A6E">
      <w:pPr>
        <w:pStyle w:val="Compact"/>
        <w:numPr>
          <w:ilvl w:val="0"/>
          <w:numId w:val="33"/>
        </w:numPr>
      </w:pPr>
      <w:r>
        <w:lastRenderedPageBreak/>
        <w:t>Движение курсора мыши по элементу (</w:t>
      </w:r>
      <w:r>
        <w:rPr>
          <w:rStyle w:val="VerbatimChar"/>
        </w:rPr>
        <w:t>mousemotion</w:t>
      </w:r>
      <w:r>
        <w:t>);</w:t>
      </w:r>
    </w:p>
    <w:p w:rsidR="00380A6E" w:rsidRDefault="00380A6E" w:rsidP="00380A6E">
      <w:pPr>
        <w:pStyle w:val="Compact"/>
        <w:numPr>
          <w:ilvl w:val="0"/>
          <w:numId w:val="33"/>
        </w:numPr>
      </w:pPr>
      <w:r>
        <w:t>Попадание курсора мыши на элемент (</w:t>
      </w:r>
      <w:r>
        <w:rPr>
          <w:rStyle w:val="VerbatimChar"/>
        </w:rPr>
        <w:t>onmouseover</w:t>
      </w:r>
      <w:r>
        <w:t>);</w:t>
      </w:r>
    </w:p>
    <w:p w:rsidR="00380A6E" w:rsidRDefault="00380A6E" w:rsidP="00380A6E">
      <w:pPr>
        <w:pStyle w:val="Compact"/>
        <w:numPr>
          <w:ilvl w:val="0"/>
          <w:numId w:val="33"/>
        </w:numPr>
      </w:pPr>
      <w:r>
        <w:t>Выход курсора мыши из элемента (</w:t>
      </w:r>
      <w:r>
        <w:rPr>
          <w:rStyle w:val="VerbatimChar"/>
        </w:rPr>
        <w:t>onmouseout</w:t>
      </w:r>
      <w:r>
        <w:t>);</w:t>
      </w:r>
    </w:p>
    <w:p w:rsidR="00380A6E" w:rsidRDefault="00380A6E" w:rsidP="00380A6E">
      <w:pPr>
        <w:pStyle w:val="Compact"/>
        <w:numPr>
          <w:ilvl w:val="0"/>
          <w:numId w:val="33"/>
        </w:numPr>
      </w:pPr>
      <w:r>
        <w:t>Наведение на элемент курсора (</w:t>
      </w:r>
      <w:r>
        <w:rPr>
          <w:rStyle w:val="VerbatimChar"/>
        </w:rPr>
        <w:t>hover</w:t>
      </w:r>
      <w:r>
        <w:t>);</w:t>
      </w:r>
    </w:p>
    <w:p w:rsidR="00380A6E" w:rsidRDefault="00380A6E" w:rsidP="00380A6E">
      <w:pPr>
        <w:pStyle w:val="Compact"/>
        <w:numPr>
          <w:ilvl w:val="0"/>
          <w:numId w:val="33"/>
        </w:numPr>
      </w:pPr>
      <w:r>
        <w:t>Клик по элементу (</w:t>
      </w:r>
      <w:r>
        <w:rPr>
          <w:rStyle w:val="VerbatimChar"/>
        </w:rPr>
        <w:t>click</w:t>
      </w:r>
      <w:r>
        <w:t>).</w:t>
      </w:r>
    </w:p>
    <w:p w:rsidR="00380A6E" w:rsidRDefault="00380A6E" w:rsidP="00380A6E">
      <w:pPr>
        <w:pStyle w:val="a1"/>
      </w:pPr>
      <w:r>
        <w:t xml:space="preserve">Добавим прослушиватель для события </w:t>
      </w:r>
      <w:r>
        <w:rPr>
          <w:rStyle w:val="VerbatimChar"/>
        </w:rPr>
        <w:t>click</w:t>
      </w:r>
      <w:r>
        <w:t xml:space="preserve"> с помощью лямбда-функции:</w:t>
      </w:r>
    </w:p>
    <w:p w:rsidR="00380A6E" w:rsidRPr="00380A6E" w:rsidRDefault="00380A6E">
      <w:pPr>
        <w:pStyle w:val="SourceCode"/>
      </w:pPr>
      <w:r w:rsidRPr="00380A6E">
        <w:rPr>
          <w:rStyle w:val="DataTypeTok"/>
          <w:sz w:val="21"/>
        </w:rPr>
        <w:t>void</w:t>
      </w:r>
      <w:r w:rsidRPr="00380A6E">
        <w:rPr>
          <w:rStyle w:val="NormalTok"/>
          <w:sz w:val="21"/>
        </w:rPr>
        <w:t xml:space="preserve"> setup()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include(</w:t>
      </w:r>
      <w:r w:rsidRPr="00380A6E">
        <w:rPr>
          <w:rStyle w:val="StringTok"/>
          <w:sz w:val="21"/>
        </w:rPr>
        <w:t>"css/style.css"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ErrorTok"/>
          <w:sz w:val="21"/>
        </w:rPr>
        <w:t>$$</w:t>
      </w:r>
      <w:r w:rsidRPr="00380A6E">
        <w:rPr>
          <w:rStyle w:val="NormalTok"/>
          <w:sz w:val="21"/>
        </w:rPr>
        <w:t>-&gt;append(</w:t>
      </w:r>
      <w:r w:rsidRPr="00380A6E">
        <w:rPr>
          <w:rStyle w:val="KeywordTok"/>
          <w:sz w:val="21"/>
        </w:rPr>
        <w:t>new</w:t>
      </w:r>
      <w:r w:rsidRPr="00380A6E">
        <w:rPr>
          <w:rStyle w:val="NormalTok"/>
          <w:sz w:val="21"/>
        </w:rPr>
        <w:t xml:space="preserve"> Component(</w:t>
      </w:r>
      <w:r w:rsidRPr="00380A6E">
        <w:rPr>
          <w:rStyle w:val="StringTok"/>
          <w:sz w:val="21"/>
        </w:rPr>
        <w:t>"#button"</w:t>
      </w:r>
      <w:r w:rsidRPr="00380A6E">
        <w:rPr>
          <w:rStyle w:val="NormalTok"/>
          <w:sz w:val="21"/>
        </w:rPr>
        <w:t xml:space="preserve">, {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75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25</w:t>
      </w:r>
      <w:r w:rsidRPr="00380A6E">
        <w:rPr>
          <w:rStyle w:val="NormalTok"/>
          <w:sz w:val="21"/>
        </w:rPr>
        <w:t xml:space="preserve"> }, </w:t>
      </w:r>
      <w:r w:rsidRPr="00380A6E">
        <w:rPr>
          <w:rStyle w:val="StringTok"/>
          <w:sz w:val="21"/>
        </w:rPr>
        <w:t>".button"</w:t>
      </w:r>
      <w:r w:rsidRPr="00380A6E">
        <w:rPr>
          <w:rStyle w:val="NormalTok"/>
          <w:sz w:val="21"/>
        </w:rPr>
        <w:t>)-&gt;setText(</w:t>
      </w:r>
      <w:r w:rsidRPr="00380A6E">
        <w:rPr>
          <w:rStyle w:val="StringTok"/>
          <w:sz w:val="21"/>
        </w:rPr>
        <w:t>"text"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Window::getElementById(</w:t>
      </w:r>
      <w:r w:rsidRPr="00380A6E">
        <w:rPr>
          <w:rStyle w:val="StringTok"/>
          <w:sz w:val="21"/>
        </w:rPr>
        <w:t>"#button"</w:t>
      </w:r>
      <w:r w:rsidRPr="00380A6E">
        <w:rPr>
          <w:rStyle w:val="NormalTok"/>
          <w:sz w:val="21"/>
        </w:rPr>
        <w:t>)-&gt;addEventListener(</w:t>
      </w:r>
      <w:r w:rsidRPr="00380A6E">
        <w:rPr>
          <w:rStyle w:val="StringTok"/>
          <w:sz w:val="21"/>
        </w:rPr>
        <w:t>"click"</w:t>
      </w:r>
      <w:r w:rsidRPr="00380A6E">
        <w:rPr>
          <w:rStyle w:val="NormalTok"/>
          <w:sz w:val="21"/>
        </w:rPr>
        <w:t xml:space="preserve">, </w:t>
      </w:r>
      <w:r w:rsidRPr="00380A6E">
        <w:br/>
      </w:r>
      <w:r w:rsidRPr="00380A6E">
        <w:rPr>
          <w:rStyle w:val="NormalTok"/>
          <w:sz w:val="21"/>
        </w:rPr>
        <w:t xml:space="preserve">    [](Component* sender, Event* e)</w:t>
      </w:r>
      <w:r w:rsidRPr="00380A6E">
        <w:br/>
      </w:r>
      <w:r w:rsidRPr="00380A6E">
        <w:rPr>
          <w:rStyle w:val="NormalTok"/>
          <w:sz w:val="21"/>
        </w:rPr>
        <w:t xml:space="preserve">    {</w:t>
      </w:r>
      <w:r w:rsidRPr="00380A6E">
        <w:br/>
      </w:r>
      <w:r w:rsidRPr="00380A6E">
        <w:rPr>
          <w:rStyle w:val="NormalTok"/>
          <w:sz w:val="21"/>
        </w:rPr>
        <w:t xml:space="preserve">        </w:t>
      </w:r>
      <w:r w:rsidRPr="00380A6E">
        <w:rPr>
          <w:rStyle w:val="BuiltInTok"/>
          <w:sz w:val="21"/>
        </w:rPr>
        <w:t>std::</w:t>
      </w:r>
      <w:r w:rsidRPr="00380A6E">
        <w:rPr>
          <w:rStyle w:val="NormalTok"/>
          <w:sz w:val="21"/>
        </w:rPr>
        <w:t xml:space="preserve">cout &lt;&lt; </w:t>
      </w:r>
      <w:r w:rsidRPr="00380A6E">
        <w:rPr>
          <w:rStyle w:val="StringTok"/>
          <w:sz w:val="21"/>
        </w:rPr>
        <w:t>"Button clicked"</w:t>
      </w:r>
      <w:r w:rsidRPr="00380A6E">
        <w:rPr>
          <w:rStyle w:val="NormalTok"/>
          <w:sz w:val="21"/>
        </w:rPr>
        <w:t xml:space="preserve"> &lt;&lt; </w:t>
      </w:r>
      <w:r w:rsidRPr="00380A6E">
        <w:rPr>
          <w:rStyle w:val="BuiltInTok"/>
          <w:sz w:val="21"/>
        </w:rPr>
        <w:t>std::</w:t>
      </w:r>
      <w:r w:rsidRPr="00380A6E">
        <w:rPr>
          <w:rStyle w:val="NormalTok"/>
          <w:sz w:val="21"/>
        </w:rPr>
        <w:t>endl;</w:t>
      </w:r>
      <w:r w:rsidRPr="00380A6E">
        <w:br/>
      </w:r>
      <w:r w:rsidRPr="00380A6E">
        <w:rPr>
          <w:rStyle w:val="NormalTok"/>
          <w:sz w:val="21"/>
        </w:rPr>
        <w:t xml:space="preserve">    });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 xml:space="preserve">Для вывода не забудьте подключить библиотеку </w:t>
      </w:r>
      <w:r>
        <w:rPr>
          <w:rStyle w:val="VerbatimChar"/>
        </w:rPr>
        <w:t>iostream</w:t>
      </w:r>
      <w:r>
        <w:t>.</w:t>
      </w:r>
    </w:p>
    <w:p w:rsidR="00380A6E" w:rsidRDefault="00380A6E">
      <w:pPr>
        <w:pStyle w:val="a1"/>
      </w:pPr>
      <w:r>
        <w:t>Теперь при клике на вашу кнопку, в консоли будут появляться сообщения о том, что кнопка нажата.</w:t>
      </w:r>
    </w:p>
    <w:p w:rsidR="00380A6E" w:rsidRDefault="00380A6E">
      <w:pPr>
        <w:pStyle w:val="2"/>
      </w:pPr>
      <w:bookmarkStart w:id="11" w:name="Xeae0a4c0878f597dc50a662e3f993909d3ef6c5"/>
      <w:r>
        <w:t xml:space="preserve">Создание компонентов на базе класса </w:t>
      </w:r>
      <w:r>
        <w:rPr>
          <w:rStyle w:val="VerbatimChar"/>
        </w:rPr>
        <w:t>Component</w:t>
      </w:r>
      <w:bookmarkEnd w:id="11"/>
    </w:p>
    <w:p w:rsidR="00380A6E" w:rsidRDefault="00380A6E" w:rsidP="00380A6E">
      <w:pPr>
        <w:pStyle w:val="a1"/>
      </w:pPr>
      <w:r>
        <w:t xml:space="preserve">Рассмотрим создание собственных компонентов на базе класса </w:t>
      </w:r>
      <w:r>
        <w:rPr>
          <w:rStyle w:val="VerbatimChar"/>
        </w:rPr>
        <w:t>Component</w:t>
      </w:r>
      <w:r>
        <w:t xml:space="preserve">. Создание собственных компонентов очень похоже на создание окон. Для начала нужно подключить в заголовке заголовочный файл базового компонента. Далее нужно унаследовать класс от класса </w:t>
      </w:r>
      <w:r>
        <w:rPr>
          <w:rStyle w:val="VerbatimChar"/>
        </w:rPr>
        <w:t>Component</w:t>
      </w:r>
      <w:r>
        <w:t xml:space="preserve"> и перегрузить конструктор. Для настройки, как и в окнах, нужно добавить функцию </w:t>
      </w:r>
      <w:r>
        <w:rPr>
          <w:rStyle w:val="VerbatimChar"/>
        </w:rPr>
        <w:t>setup</w:t>
      </w:r>
      <w:r>
        <w:t xml:space="preserve"> и вызвать ее в конструкторе.</w:t>
      </w:r>
    </w:p>
    <w:p w:rsidR="00380A6E" w:rsidRDefault="00380A6E">
      <w:pPr>
        <w:pStyle w:val="a1"/>
      </w:pPr>
      <w:r>
        <w:t xml:space="preserve">Создадим папку </w:t>
      </w:r>
      <w:r>
        <w:rPr>
          <w:rStyle w:val="VerbatimChar"/>
        </w:rPr>
        <w:t>Button</w:t>
      </w:r>
      <w:r>
        <w:t xml:space="preserve"> рядом с папкой </w:t>
      </w:r>
      <w:r>
        <w:rPr>
          <w:rStyle w:val="VerbatimChar"/>
        </w:rPr>
        <w:t>MyWindow</w:t>
      </w:r>
      <w:r>
        <w:t xml:space="preserve"> и добавим </w:t>
      </w:r>
      <w:r>
        <w:rPr>
          <w:rStyle w:val="VerbatimChar"/>
        </w:rPr>
        <w:t>Button.h</w:t>
      </w:r>
      <w:r>
        <w:t xml:space="preserve"> и пропишем следующие:</w:t>
      </w:r>
    </w:p>
    <w:p w:rsidR="00380A6E" w:rsidRPr="00380A6E" w:rsidRDefault="00380A6E">
      <w:pPr>
        <w:pStyle w:val="SourceCode"/>
      </w:pPr>
      <w:r w:rsidRPr="00380A6E">
        <w:rPr>
          <w:rStyle w:val="PreprocessorTok"/>
          <w:sz w:val="21"/>
        </w:rPr>
        <w:t>#pragma once</w:t>
      </w:r>
      <w:r w:rsidRPr="00380A6E">
        <w:br/>
      </w:r>
      <w:r w:rsidRPr="00380A6E">
        <w:rPr>
          <w:rStyle w:val="PreprocessorTok"/>
          <w:sz w:val="21"/>
        </w:rPr>
        <w:t xml:space="preserve">#include </w:t>
      </w:r>
      <w:r w:rsidRPr="00380A6E">
        <w:rPr>
          <w:rStyle w:val="ImportTok"/>
          <w:sz w:val="21"/>
        </w:rPr>
        <w:t>"../kit/component/component.h"</w:t>
      </w:r>
      <w:r w:rsidRPr="00380A6E">
        <w:br/>
      </w:r>
      <w:r w:rsidRPr="00380A6E">
        <w:br/>
      </w:r>
      <w:r w:rsidRPr="00380A6E">
        <w:rPr>
          <w:rStyle w:val="KeywordTok"/>
          <w:sz w:val="21"/>
        </w:rPr>
        <w:t>using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KeywordTok"/>
          <w:sz w:val="21"/>
        </w:rPr>
        <w:t>namespace</w:t>
      </w:r>
      <w:r w:rsidRPr="00380A6E">
        <w:rPr>
          <w:rStyle w:val="NormalTok"/>
          <w:sz w:val="21"/>
        </w:rPr>
        <w:t xml:space="preserve"> Lib;</w:t>
      </w:r>
      <w:r w:rsidRPr="00380A6E">
        <w:br/>
      </w:r>
      <w:r w:rsidRPr="00380A6E">
        <w:br/>
      </w:r>
      <w:r w:rsidRPr="00380A6E">
        <w:rPr>
          <w:rStyle w:val="KeywordTok"/>
          <w:sz w:val="21"/>
        </w:rPr>
        <w:t>class</w:t>
      </w:r>
      <w:r w:rsidRPr="00380A6E">
        <w:rPr>
          <w:rStyle w:val="NormalTok"/>
          <w:sz w:val="21"/>
        </w:rPr>
        <w:t xml:space="preserve"> Button : </w:t>
      </w:r>
      <w:r w:rsidRPr="00380A6E">
        <w:rPr>
          <w:rStyle w:val="KeywordTok"/>
          <w:sz w:val="21"/>
        </w:rPr>
        <w:t>public</w:t>
      </w:r>
      <w:r w:rsidRPr="00380A6E">
        <w:rPr>
          <w:rStyle w:val="NormalTok"/>
          <w:sz w:val="21"/>
        </w:rPr>
        <w:t xml:space="preserve"> Component</w:t>
      </w:r>
      <w:r w:rsidRPr="00380A6E">
        <w:br/>
      </w:r>
      <w:r w:rsidRPr="00380A6E">
        <w:rPr>
          <w:rStyle w:val="NormalTok"/>
          <w:sz w:val="21"/>
        </w:rPr>
        <w:lastRenderedPageBreak/>
        <w:t>{</w:t>
      </w:r>
      <w:r w:rsidRPr="00380A6E">
        <w:br/>
      </w:r>
      <w:r w:rsidRPr="00380A6E">
        <w:rPr>
          <w:rStyle w:val="KeywordTok"/>
          <w:sz w:val="21"/>
        </w:rPr>
        <w:t>private</w:t>
      </w:r>
      <w:r w:rsidRPr="00380A6E">
        <w:rPr>
          <w:rStyle w:val="NormalTok"/>
          <w:sz w:val="21"/>
        </w:rPr>
        <w:t>:</w:t>
      </w:r>
      <w:r w:rsidRPr="00380A6E">
        <w:br/>
      </w:r>
      <w:r w:rsidRPr="00380A6E">
        <w:rPr>
          <w:rStyle w:val="NormalTok"/>
          <w:sz w:val="21"/>
        </w:rPr>
        <w:t xml:space="preserve">    string text;</w:t>
      </w:r>
      <w:r w:rsidRPr="00380A6E">
        <w:br/>
      </w:r>
      <w:r w:rsidRPr="00380A6E">
        <w:br/>
      </w:r>
      <w:r w:rsidRPr="00380A6E">
        <w:rPr>
          <w:rStyle w:val="KeywordTok"/>
          <w:sz w:val="21"/>
        </w:rPr>
        <w:t>public</w:t>
      </w:r>
      <w:r w:rsidRPr="00380A6E">
        <w:rPr>
          <w:rStyle w:val="NormalTok"/>
          <w:sz w:val="21"/>
        </w:rPr>
        <w:t>:</w:t>
      </w:r>
      <w:r w:rsidRPr="00380A6E">
        <w:br/>
      </w:r>
      <w:r w:rsidRPr="00380A6E">
        <w:rPr>
          <w:rStyle w:val="NormalTok"/>
          <w:sz w:val="21"/>
        </w:rPr>
        <w:t xml:space="preserve">    Button(string id, Rect size, string classes, string text)</w:t>
      </w:r>
      <w:r w:rsidRPr="00380A6E">
        <w:br/>
      </w:r>
      <w:r w:rsidRPr="00380A6E">
        <w:rPr>
          <w:rStyle w:val="NormalTok"/>
          <w:sz w:val="21"/>
        </w:rPr>
        <w:t xml:space="preserve">        : Component(id, size, classes)</w:t>
      </w:r>
      <w:r w:rsidRPr="00380A6E">
        <w:br/>
      </w:r>
      <w:r w:rsidRPr="00380A6E">
        <w:rPr>
          <w:rStyle w:val="NormalTok"/>
          <w:sz w:val="21"/>
        </w:rPr>
        <w:t xml:space="preserve">    {</w:t>
      </w:r>
      <w:r w:rsidRPr="00380A6E">
        <w:br/>
      </w:r>
      <w:r w:rsidRPr="00380A6E">
        <w:rPr>
          <w:rStyle w:val="NormalTok"/>
          <w:sz w:val="21"/>
        </w:rPr>
        <w:t xml:space="preserve">        </w:t>
      </w:r>
      <w:r w:rsidRPr="00380A6E">
        <w:rPr>
          <w:rStyle w:val="KeywordTok"/>
          <w:sz w:val="21"/>
        </w:rPr>
        <w:t>this</w:t>
      </w:r>
      <w:r w:rsidRPr="00380A6E">
        <w:rPr>
          <w:rStyle w:val="NormalTok"/>
          <w:sz w:val="21"/>
        </w:rPr>
        <w:t>-&gt;text = text;</w:t>
      </w:r>
      <w:r w:rsidRPr="00380A6E">
        <w:br/>
      </w:r>
      <w:r w:rsidRPr="00380A6E">
        <w:rPr>
          <w:rStyle w:val="NormalTok"/>
          <w:sz w:val="21"/>
        </w:rPr>
        <w:t xml:space="preserve">        setup();</w:t>
      </w:r>
      <w:r w:rsidRPr="00380A6E">
        <w:br/>
      </w:r>
      <w:r w:rsidRPr="00380A6E">
        <w:rPr>
          <w:rStyle w:val="NormalTok"/>
          <w:sz w:val="21"/>
        </w:rPr>
        <w:t xml:space="preserve">    }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br/>
      </w:r>
      <w:r w:rsidRPr="00380A6E">
        <w:rPr>
          <w:rStyle w:val="KeywordTok"/>
          <w:sz w:val="21"/>
        </w:rPr>
        <w:t>public</w:t>
      </w:r>
      <w:r w:rsidRPr="00380A6E">
        <w:rPr>
          <w:rStyle w:val="NormalTok"/>
          <w:sz w:val="21"/>
        </w:rPr>
        <w:t>: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DataTypeTok"/>
          <w:sz w:val="21"/>
        </w:rPr>
        <w:t>void</w:t>
      </w:r>
      <w:r w:rsidRPr="00380A6E">
        <w:rPr>
          <w:rStyle w:val="NormalTok"/>
          <w:sz w:val="21"/>
        </w:rPr>
        <w:t xml:space="preserve"> setup()</w:t>
      </w:r>
      <w:r w:rsidRPr="00380A6E">
        <w:br/>
      </w:r>
      <w:r w:rsidRPr="00380A6E">
        <w:rPr>
          <w:rStyle w:val="NormalTok"/>
          <w:sz w:val="21"/>
        </w:rPr>
        <w:t xml:space="preserve">    {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}</w:t>
      </w:r>
      <w:r w:rsidRPr="00380A6E">
        <w:br/>
      </w:r>
      <w:r w:rsidRPr="00380A6E">
        <w:rPr>
          <w:rStyle w:val="NormalTok"/>
          <w:sz w:val="21"/>
        </w:rPr>
        <w:t>};</w:t>
      </w:r>
    </w:p>
    <w:p w:rsidR="00380A6E" w:rsidRDefault="00380A6E" w:rsidP="00380A6E">
      <w:pPr>
        <w:pStyle w:val="a1"/>
      </w:pPr>
      <w:r>
        <w:t xml:space="preserve">сразу же добавим поле </w:t>
      </w:r>
      <w:r>
        <w:rPr>
          <w:rStyle w:val="VerbatimChar"/>
        </w:rPr>
        <w:t>text</w:t>
      </w:r>
      <w:r>
        <w:t xml:space="preserve"> и в конструкторе так же добавим его последним параметром. Теперь в методе </w:t>
      </w:r>
      <w:r>
        <w:rPr>
          <w:rStyle w:val="VerbatimChar"/>
        </w:rPr>
        <w:t>setup</w:t>
      </w:r>
      <w:r>
        <w:t xml:space="preserve"> мы можем вызывать любые функции-члены класса </w:t>
      </w:r>
      <w:r>
        <w:rPr>
          <w:rStyle w:val="VerbatimChar"/>
        </w:rPr>
        <w:t>Component</w:t>
      </w:r>
      <w:r>
        <w:t xml:space="preserve">. Вызовем функцию </w:t>
      </w:r>
      <w:r>
        <w:rPr>
          <w:rStyle w:val="VerbatimChar"/>
        </w:rPr>
        <w:t>setText</w:t>
      </w:r>
      <w:r>
        <w:t xml:space="preserve"> чтобы не вызывать ее при создании.</w:t>
      </w:r>
    </w:p>
    <w:p w:rsidR="00380A6E" w:rsidRPr="00380A6E" w:rsidRDefault="00380A6E">
      <w:pPr>
        <w:pStyle w:val="SourceCode"/>
      </w:pPr>
      <w:r w:rsidRPr="00380A6E">
        <w:rPr>
          <w:rStyle w:val="DataTypeTok"/>
          <w:sz w:val="21"/>
        </w:rPr>
        <w:t>void</w:t>
      </w:r>
      <w:r w:rsidRPr="00380A6E">
        <w:rPr>
          <w:rStyle w:val="NormalTok"/>
          <w:sz w:val="21"/>
        </w:rPr>
        <w:t xml:space="preserve"> setup()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NormalTok"/>
          <w:sz w:val="21"/>
        </w:rPr>
        <w:t xml:space="preserve">    setText(</w:t>
      </w:r>
      <w:r w:rsidRPr="00380A6E">
        <w:rPr>
          <w:rStyle w:val="KeywordTok"/>
          <w:sz w:val="21"/>
        </w:rPr>
        <w:t>this</w:t>
      </w:r>
      <w:r w:rsidRPr="00380A6E">
        <w:rPr>
          <w:rStyle w:val="NormalTok"/>
          <w:sz w:val="21"/>
        </w:rPr>
        <w:t>-&gt;text);</w:t>
      </w:r>
      <w:r w:rsidRPr="00380A6E">
        <w:br/>
      </w:r>
      <w:r w:rsidRPr="00380A6E">
        <w:rPr>
          <w:rStyle w:val="NormalTok"/>
          <w:sz w:val="21"/>
        </w:rPr>
        <w:t>}</w:t>
      </w:r>
    </w:p>
    <w:p w:rsidR="00380A6E" w:rsidRDefault="00380A6E" w:rsidP="00380A6E">
      <w:pPr>
        <w:pStyle w:val="a1"/>
      </w:pPr>
      <w:r>
        <w:t xml:space="preserve">Простейший компонент готов. Для его подключения добавьте заголовочный файл в заголовочный файл созданного класса окна и с помощью </w:t>
      </w:r>
      <w:r>
        <w:rPr>
          <w:rStyle w:val="VerbatimChar"/>
        </w:rPr>
        <w:t>append</w:t>
      </w:r>
      <w:r>
        <w:t xml:space="preserve"> добавьте экземпляр нового компонента-кнопки.</w:t>
      </w:r>
    </w:p>
    <w:p w:rsidR="00380A6E" w:rsidRPr="00380A6E" w:rsidRDefault="00380A6E">
      <w:pPr>
        <w:pStyle w:val="SourceCode"/>
      </w:pPr>
      <w:r w:rsidRPr="00380A6E">
        <w:rPr>
          <w:rStyle w:val="PreprocessorTok"/>
          <w:sz w:val="21"/>
        </w:rPr>
        <w:t>#pragma once</w:t>
      </w:r>
      <w:r w:rsidRPr="00380A6E">
        <w:br/>
      </w:r>
      <w:r w:rsidRPr="00380A6E">
        <w:br/>
      </w:r>
      <w:r w:rsidRPr="00380A6E">
        <w:rPr>
          <w:rStyle w:val="PreprocessorTok"/>
          <w:sz w:val="21"/>
        </w:rPr>
        <w:t xml:space="preserve">#include </w:t>
      </w:r>
      <w:r w:rsidRPr="00380A6E">
        <w:rPr>
          <w:rStyle w:val="ImportTok"/>
          <w:sz w:val="21"/>
        </w:rPr>
        <w:t>"../kit/window/window.h"</w:t>
      </w:r>
      <w:r w:rsidRPr="00380A6E">
        <w:br/>
      </w:r>
      <w:r w:rsidRPr="00380A6E">
        <w:rPr>
          <w:rStyle w:val="PreprocessorTok"/>
          <w:sz w:val="21"/>
        </w:rPr>
        <w:t xml:space="preserve">#include </w:t>
      </w:r>
      <w:r w:rsidRPr="00380A6E">
        <w:rPr>
          <w:rStyle w:val="ImportTok"/>
          <w:sz w:val="21"/>
        </w:rPr>
        <w:t>"../Button/Button.h"</w:t>
      </w:r>
      <w:r w:rsidRPr="00380A6E">
        <w:br/>
      </w:r>
      <w:r w:rsidRPr="00380A6E">
        <w:rPr>
          <w:rStyle w:val="KeywordTok"/>
          <w:sz w:val="21"/>
        </w:rPr>
        <w:t>using</w:t>
      </w:r>
      <w:r w:rsidRPr="00380A6E">
        <w:rPr>
          <w:rStyle w:val="NormalTok"/>
          <w:sz w:val="21"/>
        </w:rPr>
        <w:t xml:space="preserve"> </w:t>
      </w:r>
      <w:r w:rsidRPr="00380A6E">
        <w:rPr>
          <w:rStyle w:val="KeywordTok"/>
          <w:sz w:val="21"/>
        </w:rPr>
        <w:t>namespace</w:t>
      </w:r>
      <w:r w:rsidRPr="00380A6E">
        <w:rPr>
          <w:rStyle w:val="NormalTok"/>
          <w:sz w:val="21"/>
        </w:rPr>
        <w:t xml:space="preserve"> Lib;</w:t>
      </w:r>
      <w:r w:rsidRPr="00380A6E">
        <w:br/>
      </w:r>
      <w:r w:rsidRPr="00380A6E">
        <w:br/>
      </w:r>
      <w:r w:rsidRPr="00380A6E">
        <w:rPr>
          <w:rStyle w:val="KeywordTok"/>
          <w:sz w:val="21"/>
        </w:rPr>
        <w:t>class</w:t>
      </w:r>
      <w:r w:rsidRPr="00380A6E">
        <w:rPr>
          <w:rStyle w:val="NormalTok"/>
          <w:sz w:val="21"/>
        </w:rPr>
        <w:t xml:space="preserve"> MyWindow : </w:t>
      </w:r>
      <w:r w:rsidRPr="00380A6E">
        <w:rPr>
          <w:rStyle w:val="KeywordTok"/>
          <w:sz w:val="21"/>
        </w:rPr>
        <w:t>public</w:t>
      </w:r>
      <w:r w:rsidRPr="00380A6E">
        <w:rPr>
          <w:rStyle w:val="NormalTok"/>
          <w:sz w:val="21"/>
        </w:rPr>
        <w:t xml:space="preserve"> Window</w:t>
      </w:r>
      <w:r w:rsidRPr="00380A6E">
        <w:br/>
      </w:r>
      <w:r w:rsidRPr="00380A6E">
        <w:rPr>
          <w:rStyle w:val="NormalTok"/>
          <w:sz w:val="21"/>
        </w:rPr>
        <w:t>{</w:t>
      </w:r>
      <w:r w:rsidRPr="00380A6E">
        <w:br/>
      </w:r>
      <w:r w:rsidRPr="00380A6E">
        <w:rPr>
          <w:rStyle w:val="KeywordTok"/>
          <w:sz w:val="21"/>
        </w:rPr>
        <w:t>public</w:t>
      </w:r>
      <w:r w:rsidRPr="00380A6E">
        <w:rPr>
          <w:rStyle w:val="NormalTok"/>
          <w:sz w:val="21"/>
        </w:rPr>
        <w:t>:</w:t>
      </w:r>
      <w:r w:rsidRPr="00380A6E">
        <w:br/>
      </w:r>
      <w:r w:rsidRPr="00380A6E">
        <w:rPr>
          <w:rStyle w:val="NormalTok"/>
          <w:sz w:val="21"/>
        </w:rPr>
        <w:t xml:space="preserve">    MyWindow(string title, SimpleRect size)</w:t>
      </w:r>
      <w:r w:rsidRPr="00380A6E">
        <w:br/>
      </w:r>
      <w:r w:rsidRPr="00380A6E">
        <w:rPr>
          <w:rStyle w:val="NormalTok"/>
          <w:sz w:val="21"/>
        </w:rPr>
        <w:t xml:space="preserve">        : Window(title, size) </w:t>
      </w:r>
      <w:r w:rsidRPr="00380A6E">
        <w:br/>
      </w:r>
      <w:r w:rsidRPr="00380A6E">
        <w:rPr>
          <w:rStyle w:val="NormalTok"/>
          <w:sz w:val="21"/>
        </w:rPr>
        <w:t xml:space="preserve">    {</w:t>
      </w:r>
      <w:r w:rsidRPr="00380A6E">
        <w:br/>
      </w:r>
      <w:r w:rsidRPr="00380A6E">
        <w:rPr>
          <w:rStyle w:val="NormalTok"/>
          <w:sz w:val="21"/>
        </w:rPr>
        <w:t xml:space="preserve">        setup();</w:t>
      </w:r>
      <w:r w:rsidRPr="00380A6E">
        <w:br/>
      </w:r>
      <w:r w:rsidRPr="00380A6E">
        <w:rPr>
          <w:rStyle w:val="NormalTok"/>
          <w:sz w:val="21"/>
        </w:rPr>
        <w:t xml:space="preserve">    };</w:t>
      </w:r>
      <w:r w:rsidRPr="00380A6E">
        <w:br/>
      </w:r>
      <w:r w:rsidRPr="00380A6E">
        <w:br/>
      </w:r>
      <w:r w:rsidRPr="00380A6E">
        <w:rPr>
          <w:rStyle w:val="KeywordTok"/>
          <w:sz w:val="21"/>
        </w:rPr>
        <w:t>public</w:t>
      </w:r>
      <w:r w:rsidRPr="00380A6E">
        <w:rPr>
          <w:rStyle w:val="NormalTok"/>
          <w:sz w:val="21"/>
        </w:rPr>
        <w:t>:</w:t>
      </w:r>
      <w:r w:rsidRPr="00380A6E">
        <w:br/>
      </w:r>
      <w:r w:rsidRPr="00380A6E">
        <w:rPr>
          <w:rStyle w:val="NormalTok"/>
          <w:sz w:val="21"/>
        </w:rPr>
        <w:t xml:space="preserve">    </w:t>
      </w:r>
      <w:r w:rsidRPr="00380A6E">
        <w:rPr>
          <w:rStyle w:val="DataTypeTok"/>
          <w:sz w:val="21"/>
        </w:rPr>
        <w:t>void</w:t>
      </w:r>
      <w:r w:rsidRPr="00380A6E">
        <w:rPr>
          <w:rStyle w:val="NormalTok"/>
          <w:sz w:val="21"/>
        </w:rPr>
        <w:t xml:space="preserve"> setup()</w:t>
      </w:r>
      <w:r w:rsidRPr="00380A6E">
        <w:br/>
      </w:r>
      <w:r w:rsidRPr="00380A6E">
        <w:rPr>
          <w:rStyle w:val="NormalTok"/>
          <w:sz w:val="21"/>
        </w:rPr>
        <w:t xml:space="preserve">    {</w:t>
      </w:r>
      <w:r w:rsidRPr="00380A6E">
        <w:br/>
      </w:r>
      <w:r w:rsidRPr="00380A6E">
        <w:rPr>
          <w:rStyle w:val="NormalTok"/>
          <w:sz w:val="21"/>
        </w:rPr>
        <w:t xml:space="preserve">        include(</w:t>
      </w:r>
      <w:r w:rsidRPr="00380A6E">
        <w:rPr>
          <w:rStyle w:val="StringTok"/>
          <w:sz w:val="21"/>
        </w:rPr>
        <w:t>"css/style.css"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br/>
      </w:r>
      <w:r w:rsidRPr="00380A6E">
        <w:rPr>
          <w:rStyle w:val="NormalTok"/>
          <w:sz w:val="21"/>
        </w:rPr>
        <w:t xml:space="preserve">        </w:t>
      </w:r>
      <w:r w:rsidRPr="00380A6E">
        <w:rPr>
          <w:rStyle w:val="ErrorTok"/>
          <w:sz w:val="21"/>
        </w:rPr>
        <w:t>$$</w:t>
      </w:r>
      <w:r w:rsidRPr="00380A6E">
        <w:rPr>
          <w:rStyle w:val="NormalTok"/>
          <w:sz w:val="21"/>
        </w:rPr>
        <w:t>-&gt;append(</w:t>
      </w:r>
      <w:r w:rsidRPr="00380A6E">
        <w:rPr>
          <w:rStyle w:val="KeywordTok"/>
          <w:sz w:val="21"/>
        </w:rPr>
        <w:t>new</w:t>
      </w:r>
      <w:r w:rsidRPr="00380A6E">
        <w:rPr>
          <w:rStyle w:val="NormalTok"/>
          <w:sz w:val="21"/>
        </w:rPr>
        <w:t xml:space="preserve"> Button(</w:t>
      </w:r>
      <w:r w:rsidRPr="00380A6E">
        <w:rPr>
          <w:rStyle w:val="StringTok"/>
          <w:sz w:val="21"/>
        </w:rPr>
        <w:t>"#button"</w:t>
      </w:r>
      <w:r w:rsidRPr="00380A6E">
        <w:rPr>
          <w:rStyle w:val="NormalTok"/>
          <w:sz w:val="21"/>
        </w:rPr>
        <w:t xml:space="preserve">, {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50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75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DecValTok"/>
          <w:sz w:val="21"/>
        </w:rPr>
        <w:t>25</w:t>
      </w:r>
      <w:r w:rsidRPr="00380A6E">
        <w:rPr>
          <w:rStyle w:val="NormalTok"/>
          <w:sz w:val="21"/>
        </w:rPr>
        <w:t xml:space="preserve"> }, </w:t>
      </w:r>
      <w:r w:rsidRPr="00380A6E">
        <w:rPr>
          <w:rStyle w:val="StringTok"/>
          <w:sz w:val="21"/>
        </w:rPr>
        <w:t>".button"</w:t>
      </w:r>
      <w:r w:rsidRPr="00380A6E">
        <w:rPr>
          <w:rStyle w:val="NormalTok"/>
          <w:sz w:val="21"/>
        </w:rPr>
        <w:t xml:space="preserve">, </w:t>
      </w:r>
      <w:r w:rsidRPr="00380A6E">
        <w:rPr>
          <w:rStyle w:val="StringTok"/>
          <w:sz w:val="21"/>
        </w:rPr>
        <w:t>"text"</w:t>
      </w:r>
      <w:r w:rsidRPr="00380A6E">
        <w:rPr>
          <w:rStyle w:val="NormalTok"/>
          <w:sz w:val="21"/>
        </w:rPr>
        <w:t>);</w:t>
      </w:r>
      <w:r w:rsidRPr="00380A6E">
        <w:br/>
      </w:r>
      <w:r w:rsidRPr="00380A6E">
        <w:rPr>
          <w:rStyle w:val="NormalTok"/>
          <w:sz w:val="21"/>
        </w:rPr>
        <w:lastRenderedPageBreak/>
        <w:t xml:space="preserve">    }</w:t>
      </w:r>
      <w:r w:rsidRPr="00380A6E">
        <w:br/>
      </w:r>
      <w:r w:rsidRPr="00380A6E">
        <w:rPr>
          <w:rStyle w:val="NormalTok"/>
          <w:sz w:val="21"/>
        </w:rPr>
        <w:t>};</w:t>
      </w:r>
    </w:p>
    <w:p w:rsidR="0089722C" w:rsidRPr="00F42CFD" w:rsidRDefault="00380A6E" w:rsidP="00380A6E">
      <w:pPr>
        <w:pStyle w:val="a1"/>
        <w:rPr>
          <w:noProof/>
          <w:szCs w:val="26"/>
        </w:rPr>
      </w:pPr>
      <w:r>
        <w:t>Таким образом строятся любые сложные компоненты интерфейса.</w:t>
      </w:r>
      <w:r w:rsidRPr="00F42CFD">
        <w:rPr>
          <w:noProof/>
          <w:szCs w:val="26"/>
        </w:rPr>
        <w:t xml:space="preserve"> </w:t>
      </w:r>
    </w:p>
    <w:sectPr w:rsidR="0089722C" w:rsidRPr="00F42CFD" w:rsidSect="00B2733D">
      <w:footerReference w:type="default" r:id="rId11"/>
      <w:pgSz w:w="11907" w:h="16840" w:code="9"/>
      <w:pgMar w:top="1134" w:right="851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48B6" w:rsidRDefault="009A48B6">
      <w:r>
        <w:separator/>
      </w:r>
    </w:p>
    <w:p w:rsidR="009A48B6" w:rsidRDefault="009A48B6"/>
  </w:endnote>
  <w:endnote w:type="continuationSeparator" w:id="0">
    <w:p w:rsidR="009A48B6" w:rsidRDefault="009A48B6">
      <w:r>
        <w:continuationSeparator/>
      </w:r>
    </w:p>
    <w:p w:rsidR="009A48B6" w:rsidRDefault="009A48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DFE72FFC-0153-4378-8437-B91531DC6471}"/>
    <w:embedBold r:id="rId2" w:fontKey="{A688EE6F-B91E-46EC-BC18-1C3AFCAE2B0F}"/>
    <w:embedItalic r:id="rId3" w:fontKey="{8AD561E9-BB3B-4D96-91C1-448C548001A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MS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4" w:fontKey="{BDCDDEBA-C995-438A-9C6F-3135FAD28123}"/>
    <w:embedBold r:id="rId5" w:fontKey="{E02321E4-968E-4B7F-A47E-E44E5E701E3C}"/>
    <w:embedItalic r:id="rId6" w:fontKey="{AF60CF01-3165-425D-BEA0-20E5211C8ECB}"/>
    <w:embedBoldItalic r:id="rId7" w:fontKey="{05996D06-B48C-445C-8C6E-ABF57048BD7A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4050878"/>
      <w:docPartObj>
        <w:docPartGallery w:val="Page Numbers (Top of Page)"/>
        <w:docPartUnique/>
      </w:docPartObj>
    </w:sdtPr>
    <w:sdtEndPr/>
    <w:sdtContent>
      <w:p w:rsidR="00156102" w:rsidRPr="00212F4C" w:rsidRDefault="00156102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0A6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48B6" w:rsidRDefault="009A48B6">
      <w:r>
        <w:separator/>
      </w:r>
    </w:p>
    <w:p w:rsidR="009A48B6" w:rsidRDefault="009A48B6"/>
  </w:footnote>
  <w:footnote w:type="continuationSeparator" w:id="0">
    <w:p w:rsidR="009A48B6" w:rsidRDefault="009A48B6">
      <w:r>
        <w:continuationSeparator/>
      </w:r>
    </w:p>
    <w:p w:rsidR="009A48B6" w:rsidRDefault="009A48B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2A8DAD"/>
    <w:multiLevelType w:val="multilevel"/>
    <w:tmpl w:val="7BBEA8F4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1E5AEE18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A454B4C"/>
    <w:multiLevelType w:val="multilevel"/>
    <w:tmpl w:val="37A65C52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FFFFFF7C"/>
    <w:multiLevelType w:val="singleLevel"/>
    <w:tmpl w:val="A35220BC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5" w15:restartNumberingAfterBreak="0">
    <w:nsid w:val="FFFFFF7D"/>
    <w:multiLevelType w:val="singleLevel"/>
    <w:tmpl w:val="78BAED52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6" w15:restartNumberingAfterBreak="0">
    <w:nsid w:val="FFFFFF7E"/>
    <w:multiLevelType w:val="singleLevel"/>
    <w:tmpl w:val="3224DAB2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7" w15:restartNumberingAfterBreak="0">
    <w:nsid w:val="FFFFFF80"/>
    <w:multiLevelType w:val="singleLevel"/>
    <w:tmpl w:val="D5828A82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1"/>
    <w:multiLevelType w:val="singleLevel"/>
    <w:tmpl w:val="1750C132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2"/>
    <w:multiLevelType w:val="singleLevel"/>
    <w:tmpl w:val="184EDC3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3"/>
    <w:multiLevelType w:val="singleLevel"/>
    <w:tmpl w:val="C762853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1" w15:restartNumberingAfterBreak="0">
    <w:nsid w:val="FFFFFF88"/>
    <w:multiLevelType w:val="singleLevel"/>
    <w:tmpl w:val="74C407D4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2" w15:restartNumberingAfterBreak="0">
    <w:nsid w:val="FFFFFF89"/>
    <w:multiLevelType w:val="singleLevel"/>
    <w:tmpl w:val="97F8B3E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3" w15:restartNumberingAfterBreak="0">
    <w:nsid w:val="00000006"/>
    <w:multiLevelType w:val="singleLevel"/>
    <w:tmpl w:val="7AD6EEA8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4" w15:restartNumberingAfterBreak="0">
    <w:nsid w:val="00000019"/>
    <w:multiLevelType w:val="multilevel"/>
    <w:tmpl w:val="DCB6B0C2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001C"/>
    <w:multiLevelType w:val="multilevel"/>
    <w:tmpl w:val="851AA72E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6" w15:restartNumberingAfterBreak="0">
    <w:nsid w:val="022E5BB5"/>
    <w:multiLevelType w:val="multilevel"/>
    <w:tmpl w:val="C2443858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02EB2671"/>
    <w:multiLevelType w:val="multilevel"/>
    <w:tmpl w:val="79145502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18" w15:restartNumberingAfterBreak="0">
    <w:nsid w:val="126D18AB"/>
    <w:multiLevelType w:val="multilevel"/>
    <w:tmpl w:val="51907796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19" w15:restartNumberingAfterBreak="0">
    <w:nsid w:val="16DC3DF2"/>
    <w:multiLevelType w:val="multilevel"/>
    <w:tmpl w:val="6BE8149E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FB76F32"/>
    <w:multiLevelType w:val="multilevel"/>
    <w:tmpl w:val="88DE5864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F555CB"/>
    <w:multiLevelType w:val="multilevel"/>
    <w:tmpl w:val="F9C814D6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AAC1AC1"/>
    <w:multiLevelType w:val="multilevel"/>
    <w:tmpl w:val="EBC0CD28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6C2F0ABB"/>
    <w:multiLevelType w:val="multilevel"/>
    <w:tmpl w:val="82F20132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4"/>
  </w:num>
  <w:num w:numId="2">
    <w:abstractNumId w:val="20"/>
  </w:num>
  <w:num w:numId="3">
    <w:abstractNumId w:val="22"/>
  </w:num>
  <w:num w:numId="4">
    <w:abstractNumId w:val="23"/>
  </w:num>
  <w:num w:numId="5">
    <w:abstractNumId w:val="19"/>
  </w:num>
  <w:num w:numId="6">
    <w:abstractNumId w:val="16"/>
  </w:num>
  <w:num w:numId="7">
    <w:abstractNumId w:val="17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12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11"/>
  </w:num>
  <w:num w:numId="29">
    <w:abstractNumId w:val="6"/>
  </w:num>
  <w:num w:numId="30">
    <w:abstractNumId w:val="5"/>
  </w:num>
  <w:num w:numId="31">
    <w:abstractNumId w:val="4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hideSpellingErrors/>
  <w:hideGrammaticalErrors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658"/>
    <w:rsid w:val="00000AFE"/>
    <w:rsid w:val="00001DF8"/>
    <w:rsid w:val="00004248"/>
    <w:rsid w:val="00004359"/>
    <w:rsid w:val="0000453B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D76"/>
    <w:rsid w:val="0003529C"/>
    <w:rsid w:val="00041A87"/>
    <w:rsid w:val="00046D2E"/>
    <w:rsid w:val="00046F15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A22CC"/>
    <w:rsid w:val="000A43BC"/>
    <w:rsid w:val="000A6CC4"/>
    <w:rsid w:val="000B01C1"/>
    <w:rsid w:val="000B4826"/>
    <w:rsid w:val="000B7CA3"/>
    <w:rsid w:val="000C394B"/>
    <w:rsid w:val="000D2362"/>
    <w:rsid w:val="000D245F"/>
    <w:rsid w:val="000D6B78"/>
    <w:rsid w:val="000E102D"/>
    <w:rsid w:val="000E22A5"/>
    <w:rsid w:val="000F05ED"/>
    <w:rsid w:val="000F5E5F"/>
    <w:rsid w:val="000F721A"/>
    <w:rsid w:val="001016F0"/>
    <w:rsid w:val="00103832"/>
    <w:rsid w:val="00105BC6"/>
    <w:rsid w:val="00107FFA"/>
    <w:rsid w:val="001140A4"/>
    <w:rsid w:val="001164F8"/>
    <w:rsid w:val="00117440"/>
    <w:rsid w:val="00117529"/>
    <w:rsid w:val="00121CA6"/>
    <w:rsid w:val="00126884"/>
    <w:rsid w:val="0013679E"/>
    <w:rsid w:val="001400AC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098"/>
    <w:rsid w:val="001B433E"/>
    <w:rsid w:val="001B55D1"/>
    <w:rsid w:val="001C53B7"/>
    <w:rsid w:val="001D077C"/>
    <w:rsid w:val="001E44B1"/>
    <w:rsid w:val="001E4C62"/>
    <w:rsid w:val="001E7369"/>
    <w:rsid w:val="001F2587"/>
    <w:rsid w:val="001F31DB"/>
    <w:rsid w:val="001F4390"/>
    <w:rsid w:val="001F5996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62F8"/>
    <w:rsid w:val="00226E09"/>
    <w:rsid w:val="00231367"/>
    <w:rsid w:val="002321BF"/>
    <w:rsid w:val="0023395F"/>
    <w:rsid w:val="002355FF"/>
    <w:rsid w:val="00235916"/>
    <w:rsid w:val="00237F87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3176"/>
    <w:rsid w:val="00267695"/>
    <w:rsid w:val="00271AB7"/>
    <w:rsid w:val="00273E22"/>
    <w:rsid w:val="002741F8"/>
    <w:rsid w:val="00284106"/>
    <w:rsid w:val="00293F4E"/>
    <w:rsid w:val="002A05F3"/>
    <w:rsid w:val="002A190E"/>
    <w:rsid w:val="002A3D2B"/>
    <w:rsid w:val="002B18A3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3799"/>
    <w:rsid w:val="002F4C67"/>
    <w:rsid w:val="002F6115"/>
    <w:rsid w:val="002F7C81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309B4"/>
    <w:rsid w:val="00331195"/>
    <w:rsid w:val="00332EBA"/>
    <w:rsid w:val="00334200"/>
    <w:rsid w:val="00340A56"/>
    <w:rsid w:val="00340E69"/>
    <w:rsid w:val="00341F72"/>
    <w:rsid w:val="003421EC"/>
    <w:rsid w:val="0034552C"/>
    <w:rsid w:val="003471EB"/>
    <w:rsid w:val="003531DC"/>
    <w:rsid w:val="003572F1"/>
    <w:rsid w:val="003660B4"/>
    <w:rsid w:val="0037748A"/>
    <w:rsid w:val="00380A6E"/>
    <w:rsid w:val="00385D2F"/>
    <w:rsid w:val="00387877"/>
    <w:rsid w:val="00394650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2A37"/>
    <w:rsid w:val="003B75A6"/>
    <w:rsid w:val="003C0B0F"/>
    <w:rsid w:val="003C0FE5"/>
    <w:rsid w:val="003C10F7"/>
    <w:rsid w:val="003C2795"/>
    <w:rsid w:val="003C37B6"/>
    <w:rsid w:val="003C47CF"/>
    <w:rsid w:val="003D34CA"/>
    <w:rsid w:val="003D367E"/>
    <w:rsid w:val="003D4C8D"/>
    <w:rsid w:val="003D7B9C"/>
    <w:rsid w:val="003E3B55"/>
    <w:rsid w:val="003F7702"/>
    <w:rsid w:val="00400EAD"/>
    <w:rsid w:val="00405D66"/>
    <w:rsid w:val="004062C7"/>
    <w:rsid w:val="004078E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51667"/>
    <w:rsid w:val="0045180B"/>
    <w:rsid w:val="004538D6"/>
    <w:rsid w:val="004550BE"/>
    <w:rsid w:val="00455CDA"/>
    <w:rsid w:val="00460B77"/>
    <w:rsid w:val="00461473"/>
    <w:rsid w:val="0046382F"/>
    <w:rsid w:val="00465ABD"/>
    <w:rsid w:val="00467E28"/>
    <w:rsid w:val="00471166"/>
    <w:rsid w:val="00473C0A"/>
    <w:rsid w:val="00474E5B"/>
    <w:rsid w:val="004778EE"/>
    <w:rsid w:val="00480141"/>
    <w:rsid w:val="00480DFA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C046F"/>
    <w:rsid w:val="004C0480"/>
    <w:rsid w:val="004C2DD7"/>
    <w:rsid w:val="004C46FF"/>
    <w:rsid w:val="004D0694"/>
    <w:rsid w:val="004D2FB9"/>
    <w:rsid w:val="004D546A"/>
    <w:rsid w:val="004D57A9"/>
    <w:rsid w:val="004E2510"/>
    <w:rsid w:val="004E3332"/>
    <w:rsid w:val="004E33A1"/>
    <w:rsid w:val="004E7FA2"/>
    <w:rsid w:val="004F381D"/>
    <w:rsid w:val="0050217B"/>
    <w:rsid w:val="00503B35"/>
    <w:rsid w:val="00503D2A"/>
    <w:rsid w:val="00503D83"/>
    <w:rsid w:val="00507BD5"/>
    <w:rsid w:val="005165B7"/>
    <w:rsid w:val="005218D9"/>
    <w:rsid w:val="00532E2C"/>
    <w:rsid w:val="005349D3"/>
    <w:rsid w:val="00541EE2"/>
    <w:rsid w:val="00546E61"/>
    <w:rsid w:val="0054709A"/>
    <w:rsid w:val="00550A5E"/>
    <w:rsid w:val="005518E6"/>
    <w:rsid w:val="005519FB"/>
    <w:rsid w:val="00552C6E"/>
    <w:rsid w:val="00554A9E"/>
    <w:rsid w:val="005555A5"/>
    <w:rsid w:val="00563EDD"/>
    <w:rsid w:val="00567B64"/>
    <w:rsid w:val="0057123A"/>
    <w:rsid w:val="005848D8"/>
    <w:rsid w:val="00590EB7"/>
    <w:rsid w:val="00592EF8"/>
    <w:rsid w:val="00597BA4"/>
    <w:rsid w:val="005A0AF0"/>
    <w:rsid w:val="005A5848"/>
    <w:rsid w:val="005B0935"/>
    <w:rsid w:val="005B1C35"/>
    <w:rsid w:val="005B59B4"/>
    <w:rsid w:val="005B760F"/>
    <w:rsid w:val="005C2D0B"/>
    <w:rsid w:val="005C5CAE"/>
    <w:rsid w:val="005C73C3"/>
    <w:rsid w:val="005C7EE6"/>
    <w:rsid w:val="005E1200"/>
    <w:rsid w:val="005E18EA"/>
    <w:rsid w:val="005E3DF1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102CC"/>
    <w:rsid w:val="006117E3"/>
    <w:rsid w:val="0061285D"/>
    <w:rsid w:val="00612BB1"/>
    <w:rsid w:val="00615166"/>
    <w:rsid w:val="00615741"/>
    <w:rsid w:val="00622F46"/>
    <w:rsid w:val="00623211"/>
    <w:rsid w:val="00624E7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28FD"/>
    <w:rsid w:val="00657E8A"/>
    <w:rsid w:val="006622CF"/>
    <w:rsid w:val="006654AC"/>
    <w:rsid w:val="00666ABC"/>
    <w:rsid w:val="00667192"/>
    <w:rsid w:val="0067025E"/>
    <w:rsid w:val="00670693"/>
    <w:rsid w:val="00672C68"/>
    <w:rsid w:val="00677087"/>
    <w:rsid w:val="0067723C"/>
    <w:rsid w:val="0068237E"/>
    <w:rsid w:val="00683234"/>
    <w:rsid w:val="00686ED6"/>
    <w:rsid w:val="00696A9B"/>
    <w:rsid w:val="006A1371"/>
    <w:rsid w:val="006B2C51"/>
    <w:rsid w:val="006C367F"/>
    <w:rsid w:val="006C480A"/>
    <w:rsid w:val="006D09DF"/>
    <w:rsid w:val="006D4330"/>
    <w:rsid w:val="006D4564"/>
    <w:rsid w:val="006D67DA"/>
    <w:rsid w:val="006D6833"/>
    <w:rsid w:val="006D6865"/>
    <w:rsid w:val="006E23D9"/>
    <w:rsid w:val="006E3029"/>
    <w:rsid w:val="006E4174"/>
    <w:rsid w:val="006F0844"/>
    <w:rsid w:val="006F12D8"/>
    <w:rsid w:val="006F2DBD"/>
    <w:rsid w:val="006F3B3C"/>
    <w:rsid w:val="006F55B7"/>
    <w:rsid w:val="006F6138"/>
    <w:rsid w:val="006F6489"/>
    <w:rsid w:val="007014D7"/>
    <w:rsid w:val="00703E10"/>
    <w:rsid w:val="00706328"/>
    <w:rsid w:val="007113FA"/>
    <w:rsid w:val="00712E93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4AF4"/>
    <w:rsid w:val="007360B6"/>
    <w:rsid w:val="00740AF9"/>
    <w:rsid w:val="007413E3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74639"/>
    <w:rsid w:val="0078023A"/>
    <w:rsid w:val="00786FBB"/>
    <w:rsid w:val="00787D9B"/>
    <w:rsid w:val="00794D06"/>
    <w:rsid w:val="007A09D1"/>
    <w:rsid w:val="007A2278"/>
    <w:rsid w:val="007A3BDD"/>
    <w:rsid w:val="007A48D8"/>
    <w:rsid w:val="007B1D41"/>
    <w:rsid w:val="007B2FA5"/>
    <w:rsid w:val="007B5B5E"/>
    <w:rsid w:val="007B7AB6"/>
    <w:rsid w:val="007C1855"/>
    <w:rsid w:val="007C3EC6"/>
    <w:rsid w:val="007C5BB1"/>
    <w:rsid w:val="007D3110"/>
    <w:rsid w:val="007D5577"/>
    <w:rsid w:val="007D57F5"/>
    <w:rsid w:val="007E0767"/>
    <w:rsid w:val="007E409C"/>
    <w:rsid w:val="007E4B28"/>
    <w:rsid w:val="007E5CC7"/>
    <w:rsid w:val="007E6F41"/>
    <w:rsid w:val="007F173A"/>
    <w:rsid w:val="007F53B3"/>
    <w:rsid w:val="007F6B80"/>
    <w:rsid w:val="00803FEE"/>
    <w:rsid w:val="00805A46"/>
    <w:rsid w:val="008078DE"/>
    <w:rsid w:val="008112CD"/>
    <w:rsid w:val="008240B5"/>
    <w:rsid w:val="0082417F"/>
    <w:rsid w:val="00825027"/>
    <w:rsid w:val="00831B23"/>
    <w:rsid w:val="008349BA"/>
    <w:rsid w:val="00834E0A"/>
    <w:rsid w:val="008379E3"/>
    <w:rsid w:val="0084100A"/>
    <w:rsid w:val="00842E99"/>
    <w:rsid w:val="00847728"/>
    <w:rsid w:val="00850FBF"/>
    <w:rsid w:val="00852E90"/>
    <w:rsid w:val="008545E2"/>
    <w:rsid w:val="008547FD"/>
    <w:rsid w:val="00855B33"/>
    <w:rsid w:val="00855C53"/>
    <w:rsid w:val="00860E18"/>
    <w:rsid w:val="00864B09"/>
    <w:rsid w:val="00872FDC"/>
    <w:rsid w:val="008734DA"/>
    <w:rsid w:val="00876BDC"/>
    <w:rsid w:val="008776E8"/>
    <w:rsid w:val="00880E5E"/>
    <w:rsid w:val="008818E7"/>
    <w:rsid w:val="00884C39"/>
    <w:rsid w:val="00887E7D"/>
    <w:rsid w:val="0089722C"/>
    <w:rsid w:val="008A0BCB"/>
    <w:rsid w:val="008A3968"/>
    <w:rsid w:val="008A3C02"/>
    <w:rsid w:val="008A5685"/>
    <w:rsid w:val="008A7A0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78A9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15C5"/>
    <w:rsid w:val="00941BEB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764C6"/>
    <w:rsid w:val="00977070"/>
    <w:rsid w:val="00977497"/>
    <w:rsid w:val="00983B81"/>
    <w:rsid w:val="00991E91"/>
    <w:rsid w:val="00992B53"/>
    <w:rsid w:val="00995728"/>
    <w:rsid w:val="009A45C8"/>
    <w:rsid w:val="009A48B6"/>
    <w:rsid w:val="009A544C"/>
    <w:rsid w:val="009A716E"/>
    <w:rsid w:val="009A74CB"/>
    <w:rsid w:val="009B11D3"/>
    <w:rsid w:val="009B531C"/>
    <w:rsid w:val="009B5FF2"/>
    <w:rsid w:val="009C2E7B"/>
    <w:rsid w:val="009C3DF2"/>
    <w:rsid w:val="009C443D"/>
    <w:rsid w:val="009D123B"/>
    <w:rsid w:val="009D2AC6"/>
    <w:rsid w:val="009D4832"/>
    <w:rsid w:val="009D54C4"/>
    <w:rsid w:val="009D6A79"/>
    <w:rsid w:val="009E2DC5"/>
    <w:rsid w:val="009E6941"/>
    <w:rsid w:val="009F0E1B"/>
    <w:rsid w:val="009F32A3"/>
    <w:rsid w:val="009F53CA"/>
    <w:rsid w:val="009F6047"/>
    <w:rsid w:val="00A13394"/>
    <w:rsid w:val="00A13DA1"/>
    <w:rsid w:val="00A224C3"/>
    <w:rsid w:val="00A233B7"/>
    <w:rsid w:val="00A2439D"/>
    <w:rsid w:val="00A25457"/>
    <w:rsid w:val="00A27D8E"/>
    <w:rsid w:val="00A30006"/>
    <w:rsid w:val="00A31BAC"/>
    <w:rsid w:val="00A3244E"/>
    <w:rsid w:val="00A33C81"/>
    <w:rsid w:val="00A35082"/>
    <w:rsid w:val="00A4018A"/>
    <w:rsid w:val="00A41F42"/>
    <w:rsid w:val="00A422B6"/>
    <w:rsid w:val="00A423EE"/>
    <w:rsid w:val="00A44658"/>
    <w:rsid w:val="00A45C83"/>
    <w:rsid w:val="00A45F76"/>
    <w:rsid w:val="00A4630E"/>
    <w:rsid w:val="00A613C2"/>
    <w:rsid w:val="00A6772F"/>
    <w:rsid w:val="00A7450F"/>
    <w:rsid w:val="00A74A0F"/>
    <w:rsid w:val="00A74E86"/>
    <w:rsid w:val="00A763FD"/>
    <w:rsid w:val="00A80D1F"/>
    <w:rsid w:val="00A86C6A"/>
    <w:rsid w:val="00A90AC3"/>
    <w:rsid w:val="00A92330"/>
    <w:rsid w:val="00A93084"/>
    <w:rsid w:val="00AA65D1"/>
    <w:rsid w:val="00AB0E5A"/>
    <w:rsid w:val="00AB1A92"/>
    <w:rsid w:val="00AB1F96"/>
    <w:rsid w:val="00AB3E4A"/>
    <w:rsid w:val="00AB507A"/>
    <w:rsid w:val="00AB5557"/>
    <w:rsid w:val="00AB5A96"/>
    <w:rsid w:val="00AC1F37"/>
    <w:rsid w:val="00AD065D"/>
    <w:rsid w:val="00AE0722"/>
    <w:rsid w:val="00AE0C18"/>
    <w:rsid w:val="00AE4369"/>
    <w:rsid w:val="00AF16AC"/>
    <w:rsid w:val="00AF1D74"/>
    <w:rsid w:val="00B01A33"/>
    <w:rsid w:val="00B02717"/>
    <w:rsid w:val="00B02730"/>
    <w:rsid w:val="00B051B8"/>
    <w:rsid w:val="00B07BD0"/>
    <w:rsid w:val="00B104E6"/>
    <w:rsid w:val="00B10530"/>
    <w:rsid w:val="00B13F2B"/>
    <w:rsid w:val="00B15CCD"/>
    <w:rsid w:val="00B17BA0"/>
    <w:rsid w:val="00B17D64"/>
    <w:rsid w:val="00B257C2"/>
    <w:rsid w:val="00B25F39"/>
    <w:rsid w:val="00B2733D"/>
    <w:rsid w:val="00B27787"/>
    <w:rsid w:val="00B30CA7"/>
    <w:rsid w:val="00B32230"/>
    <w:rsid w:val="00B33B75"/>
    <w:rsid w:val="00B43A75"/>
    <w:rsid w:val="00B46D17"/>
    <w:rsid w:val="00B500BC"/>
    <w:rsid w:val="00B51337"/>
    <w:rsid w:val="00B545A8"/>
    <w:rsid w:val="00B605F8"/>
    <w:rsid w:val="00B65E8C"/>
    <w:rsid w:val="00B66BF3"/>
    <w:rsid w:val="00B72818"/>
    <w:rsid w:val="00B74163"/>
    <w:rsid w:val="00B752DB"/>
    <w:rsid w:val="00B80AF4"/>
    <w:rsid w:val="00B85A8F"/>
    <w:rsid w:val="00B92911"/>
    <w:rsid w:val="00BA01B6"/>
    <w:rsid w:val="00BA3F4A"/>
    <w:rsid w:val="00BA5818"/>
    <w:rsid w:val="00BA73F0"/>
    <w:rsid w:val="00BB2E36"/>
    <w:rsid w:val="00BB4A53"/>
    <w:rsid w:val="00BB5D94"/>
    <w:rsid w:val="00BB729E"/>
    <w:rsid w:val="00BC1664"/>
    <w:rsid w:val="00BC1D03"/>
    <w:rsid w:val="00BD157D"/>
    <w:rsid w:val="00BD2A20"/>
    <w:rsid w:val="00BE47C7"/>
    <w:rsid w:val="00BE6003"/>
    <w:rsid w:val="00BE6616"/>
    <w:rsid w:val="00BF6548"/>
    <w:rsid w:val="00BF7511"/>
    <w:rsid w:val="00C06947"/>
    <w:rsid w:val="00C12568"/>
    <w:rsid w:val="00C13338"/>
    <w:rsid w:val="00C13C1C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7217"/>
    <w:rsid w:val="00C57349"/>
    <w:rsid w:val="00C639C2"/>
    <w:rsid w:val="00C6496A"/>
    <w:rsid w:val="00C65FF5"/>
    <w:rsid w:val="00C66A53"/>
    <w:rsid w:val="00C67A20"/>
    <w:rsid w:val="00C72038"/>
    <w:rsid w:val="00C7288F"/>
    <w:rsid w:val="00C77643"/>
    <w:rsid w:val="00C81970"/>
    <w:rsid w:val="00C853BB"/>
    <w:rsid w:val="00C85F4C"/>
    <w:rsid w:val="00C86823"/>
    <w:rsid w:val="00C93C82"/>
    <w:rsid w:val="00C959D2"/>
    <w:rsid w:val="00CA2F34"/>
    <w:rsid w:val="00CA6505"/>
    <w:rsid w:val="00CB0D59"/>
    <w:rsid w:val="00CB0FDF"/>
    <w:rsid w:val="00CB1CA8"/>
    <w:rsid w:val="00CB7DE8"/>
    <w:rsid w:val="00CC5E23"/>
    <w:rsid w:val="00CD18E2"/>
    <w:rsid w:val="00CD49BC"/>
    <w:rsid w:val="00CD5827"/>
    <w:rsid w:val="00CD7B42"/>
    <w:rsid w:val="00CE1D6F"/>
    <w:rsid w:val="00CE4980"/>
    <w:rsid w:val="00CE4C89"/>
    <w:rsid w:val="00CE64BB"/>
    <w:rsid w:val="00CE7CFB"/>
    <w:rsid w:val="00CE7E67"/>
    <w:rsid w:val="00CF0B2E"/>
    <w:rsid w:val="00CF381A"/>
    <w:rsid w:val="00D01AE9"/>
    <w:rsid w:val="00D02A66"/>
    <w:rsid w:val="00D02F0A"/>
    <w:rsid w:val="00D049D6"/>
    <w:rsid w:val="00D06601"/>
    <w:rsid w:val="00D14772"/>
    <w:rsid w:val="00D17BA4"/>
    <w:rsid w:val="00D210C7"/>
    <w:rsid w:val="00D22C1F"/>
    <w:rsid w:val="00D24570"/>
    <w:rsid w:val="00D25D9C"/>
    <w:rsid w:val="00D2657A"/>
    <w:rsid w:val="00D30543"/>
    <w:rsid w:val="00D334F0"/>
    <w:rsid w:val="00D35C61"/>
    <w:rsid w:val="00D35F3B"/>
    <w:rsid w:val="00D45589"/>
    <w:rsid w:val="00D500C1"/>
    <w:rsid w:val="00D52142"/>
    <w:rsid w:val="00D52721"/>
    <w:rsid w:val="00D52F1C"/>
    <w:rsid w:val="00D55394"/>
    <w:rsid w:val="00D61EAE"/>
    <w:rsid w:val="00D642D9"/>
    <w:rsid w:val="00D659E2"/>
    <w:rsid w:val="00D676E7"/>
    <w:rsid w:val="00D70EF1"/>
    <w:rsid w:val="00D71960"/>
    <w:rsid w:val="00D8019D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A6549"/>
    <w:rsid w:val="00DB41D7"/>
    <w:rsid w:val="00DB5463"/>
    <w:rsid w:val="00DB62C5"/>
    <w:rsid w:val="00DB6D8D"/>
    <w:rsid w:val="00DB7BF0"/>
    <w:rsid w:val="00DC2313"/>
    <w:rsid w:val="00DC2D12"/>
    <w:rsid w:val="00DC39AE"/>
    <w:rsid w:val="00DC56EB"/>
    <w:rsid w:val="00DD165D"/>
    <w:rsid w:val="00DD25FA"/>
    <w:rsid w:val="00DD6443"/>
    <w:rsid w:val="00DD770D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307A"/>
    <w:rsid w:val="00E064F1"/>
    <w:rsid w:val="00E106E1"/>
    <w:rsid w:val="00E112C6"/>
    <w:rsid w:val="00E160EF"/>
    <w:rsid w:val="00E17725"/>
    <w:rsid w:val="00E208DD"/>
    <w:rsid w:val="00E20F6F"/>
    <w:rsid w:val="00E231A8"/>
    <w:rsid w:val="00E2550D"/>
    <w:rsid w:val="00E25BA5"/>
    <w:rsid w:val="00E34EC7"/>
    <w:rsid w:val="00E409DE"/>
    <w:rsid w:val="00E4363F"/>
    <w:rsid w:val="00E439A5"/>
    <w:rsid w:val="00E44623"/>
    <w:rsid w:val="00E45973"/>
    <w:rsid w:val="00E45A5F"/>
    <w:rsid w:val="00E46832"/>
    <w:rsid w:val="00E5027C"/>
    <w:rsid w:val="00E52551"/>
    <w:rsid w:val="00E528E5"/>
    <w:rsid w:val="00E546A2"/>
    <w:rsid w:val="00E56A5F"/>
    <w:rsid w:val="00E67CCC"/>
    <w:rsid w:val="00E73947"/>
    <w:rsid w:val="00E74750"/>
    <w:rsid w:val="00E776BE"/>
    <w:rsid w:val="00E77BCC"/>
    <w:rsid w:val="00E80B9B"/>
    <w:rsid w:val="00E95672"/>
    <w:rsid w:val="00E97A87"/>
    <w:rsid w:val="00E97B72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DD3"/>
    <w:rsid w:val="00EF5FA0"/>
    <w:rsid w:val="00F0095B"/>
    <w:rsid w:val="00F020A3"/>
    <w:rsid w:val="00F05BF8"/>
    <w:rsid w:val="00F066D4"/>
    <w:rsid w:val="00F12D80"/>
    <w:rsid w:val="00F140AF"/>
    <w:rsid w:val="00F14751"/>
    <w:rsid w:val="00F152EC"/>
    <w:rsid w:val="00F15ECE"/>
    <w:rsid w:val="00F16A9C"/>
    <w:rsid w:val="00F17BD8"/>
    <w:rsid w:val="00F21CE4"/>
    <w:rsid w:val="00F22D70"/>
    <w:rsid w:val="00F247EF"/>
    <w:rsid w:val="00F30921"/>
    <w:rsid w:val="00F32D97"/>
    <w:rsid w:val="00F36148"/>
    <w:rsid w:val="00F3658A"/>
    <w:rsid w:val="00F3749A"/>
    <w:rsid w:val="00F42CFD"/>
    <w:rsid w:val="00F44AA3"/>
    <w:rsid w:val="00F45CF9"/>
    <w:rsid w:val="00F47598"/>
    <w:rsid w:val="00F51E64"/>
    <w:rsid w:val="00F5249F"/>
    <w:rsid w:val="00F5386C"/>
    <w:rsid w:val="00F54005"/>
    <w:rsid w:val="00F567A1"/>
    <w:rsid w:val="00F66749"/>
    <w:rsid w:val="00F72112"/>
    <w:rsid w:val="00F73B2E"/>
    <w:rsid w:val="00F7660C"/>
    <w:rsid w:val="00F87BAD"/>
    <w:rsid w:val="00F90BAB"/>
    <w:rsid w:val="00F93602"/>
    <w:rsid w:val="00F93D3D"/>
    <w:rsid w:val="00F94A4B"/>
    <w:rsid w:val="00F969D3"/>
    <w:rsid w:val="00FA3348"/>
    <w:rsid w:val="00FA4C79"/>
    <w:rsid w:val="00FA7B7B"/>
    <w:rsid w:val="00FB1BE2"/>
    <w:rsid w:val="00FB29DD"/>
    <w:rsid w:val="00FB596A"/>
    <w:rsid w:val="00FB5A92"/>
    <w:rsid w:val="00FB6D44"/>
    <w:rsid w:val="00FB6D50"/>
    <w:rsid w:val="00FC34CE"/>
    <w:rsid w:val="00FC3AF9"/>
    <w:rsid w:val="00FC7160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5:docId w15:val="{CB0F06FA-622D-450A-81CF-0902F04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D34CA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12">
    <w:name w:val="heading 1"/>
    <w:basedOn w:val="a0"/>
    <w:next w:val="2"/>
    <w:link w:val="13"/>
    <w:uiPriority w:val="9"/>
    <w:qFormat/>
    <w:rsid w:val="00A224C3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C14EAD"/>
    <w:pPr>
      <w:spacing w:after="120"/>
      <w:ind w:firstLine="709"/>
      <w:contextualSpacing/>
    </w:pPr>
  </w:style>
  <w:style w:type="character" w:customStyle="1" w:styleId="a7">
    <w:name w:val="Верхний колонтитул Знак"/>
    <w:basedOn w:val="a2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1B4098"/>
    <w:rPr>
      <w:rFonts w:cs="Arial"/>
      <w:i/>
      <w:sz w:val="26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567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426" w:right="567" w:hanging="426"/>
    </w:pPr>
    <w:rPr>
      <w:rFonts w:eastAsia="MS Mincho" w:cstheme="minorBidi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A224C3"/>
    <w:rPr>
      <w:b/>
      <w:sz w:val="26"/>
      <w:lang w:eastAsia="x-none"/>
    </w:rPr>
  </w:style>
  <w:style w:type="character" w:customStyle="1" w:styleId="20">
    <w:name w:val="Заголовок 2 Знак"/>
    <w:link w:val="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ad">
    <w:name w:val="Заголовок Знак"/>
    <w:link w:val="ac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9B531C"/>
    <w:pPr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9B531C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a2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13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a8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a2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a2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DC39AE"/>
    <w:rPr>
      <w:rFonts w:ascii="PT Mono" w:hAnsi="PT Mono"/>
      <w:b w:val="0"/>
      <w:i w:val="0"/>
      <w:sz w:val="24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a3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af1">
    <w:name w:val="Текст сноски Знак"/>
    <w:basedOn w:val="a2"/>
    <w:link w:val="af0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a3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af2">
    <w:name w:val="Hyperlink"/>
    <w:basedOn w:val="a2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a2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basedOn w:val="a2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a2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basedOn w:val="a2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basedOn w:val="-0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basedOn w:val="a2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basedOn w:val="a2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a2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basedOn w:val="a2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2"/>
    <w:link w:val="af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aff1">
    <w:name w:val="TOC Heading"/>
    <w:basedOn w:val="12"/>
    <w:next w:val="a0"/>
    <w:uiPriority w:val="39"/>
    <w:semiHidden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 w:val="28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basedOn w:val="a2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basedOn w:val="a2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affb">
    <w:name w:val="Шапка Знак"/>
    <w:basedOn w:val="a2"/>
    <w:link w:val="affa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a3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410">
    <w:name w:val="Таблица простая 41"/>
    <w:basedOn w:val="a3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table" w:customStyle="1" w:styleId="16">
    <w:name w:val="Сетка таблицы1"/>
    <w:basedOn w:val="a3"/>
    <w:next w:val="ab"/>
    <w:uiPriority w:val="39"/>
    <w:rsid w:val="009F32A3"/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Tok">
    <w:name w:val="KeywordTok"/>
    <w:basedOn w:val="VerbatimChar"/>
    <w:rsid w:val="00380A6E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380A6E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380A6E"/>
    <w:rPr>
      <w:rFonts w:ascii="PT Mono" w:hAnsi="PT Mono"/>
      <w:b w:val="0"/>
      <w:i w:val="0"/>
      <w:color w:val="40A070"/>
      <w:sz w:val="24"/>
    </w:rPr>
  </w:style>
  <w:style w:type="character" w:customStyle="1" w:styleId="ConstantTok">
    <w:name w:val="ConstantTok"/>
    <w:basedOn w:val="VerbatimChar"/>
    <w:rsid w:val="00380A6E"/>
    <w:rPr>
      <w:rFonts w:ascii="PT Mono" w:hAnsi="PT Mono"/>
      <w:b w:val="0"/>
      <w:i w:val="0"/>
      <w:color w:val="880000"/>
      <w:sz w:val="24"/>
    </w:rPr>
  </w:style>
  <w:style w:type="character" w:customStyle="1" w:styleId="StringTok">
    <w:name w:val="StringTok"/>
    <w:basedOn w:val="VerbatimChar"/>
    <w:rsid w:val="00380A6E"/>
    <w:rPr>
      <w:rFonts w:ascii="PT Mono" w:hAnsi="PT Mono"/>
      <w:b w:val="0"/>
      <w:i w:val="0"/>
      <w:color w:val="4070A0"/>
      <w:sz w:val="24"/>
    </w:rPr>
  </w:style>
  <w:style w:type="character" w:customStyle="1" w:styleId="ImportTok">
    <w:name w:val="ImportTok"/>
    <w:basedOn w:val="VerbatimChar"/>
    <w:rsid w:val="00380A6E"/>
    <w:rPr>
      <w:rFonts w:ascii="PT Mono" w:hAnsi="PT Mono"/>
      <w:b w:val="0"/>
      <w:i w:val="0"/>
      <w:sz w:val="24"/>
    </w:rPr>
  </w:style>
  <w:style w:type="character" w:customStyle="1" w:styleId="CommentTok">
    <w:name w:val="CommentTok"/>
    <w:basedOn w:val="VerbatimChar"/>
    <w:rsid w:val="00380A6E"/>
    <w:rPr>
      <w:rFonts w:ascii="PT Mono" w:hAnsi="PT Mono"/>
      <w:b w:val="0"/>
      <w:i/>
      <w:color w:val="60A0B0"/>
      <w:sz w:val="24"/>
    </w:rPr>
  </w:style>
  <w:style w:type="character" w:customStyle="1" w:styleId="FunctionTok">
    <w:name w:val="FunctionTok"/>
    <w:basedOn w:val="VerbatimChar"/>
    <w:rsid w:val="00380A6E"/>
    <w:rPr>
      <w:rFonts w:ascii="PT Mono" w:hAnsi="PT Mono"/>
      <w:b w:val="0"/>
      <w:i w:val="0"/>
      <w:color w:val="06287E"/>
      <w:sz w:val="24"/>
    </w:rPr>
  </w:style>
  <w:style w:type="character" w:customStyle="1" w:styleId="ControlFlowTok">
    <w:name w:val="ControlFlowTok"/>
    <w:basedOn w:val="VerbatimChar"/>
    <w:rsid w:val="00380A6E"/>
    <w:rPr>
      <w:rFonts w:ascii="PT Mono" w:hAnsi="PT Mono"/>
      <w:b/>
      <w:i w:val="0"/>
      <w:color w:val="007020"/>
      <w:sz w:val="24"/>
    </w:rPr>
  </w:style>
  <w:style w:type="character" w:customStyle="1" w:styleId="OperatorTok">
    <w:name w:val="OperatorTok"/>
    <w:basedOn w:val="VerbatimChar"/>
    <w:rsid w:val="00380A6E"/>
    <w:rPr>
      <w:rFonts w:ascii="PT Mono" w:hAnsi="PT Mono"/>
      <w:b w:val="0"/>
      <w:i w:val="0"/>
      <w:color w:val="666666"/>
      <w:sz w:val="24"/>
    </w:rPr>
  </w:style>
  <w:style w:type="character" w:customStyle="1" w:styleId="BuiltInTok">
    <w:name w:val="BuiltInTok"/>
    <w:basedOn w:val="VerbatimChar"/>
    <w:rsid w:val="00380A6E"/>
    <w:rPr>
      <w:rFonts w:ascii="PT Mono" w:hAnsi="PT Mono"/>
      <w:b w:val="0"/>
      <w:i w:val="0"/>
      <w:sz w:val="24"/>
    </w:rPr>
  </w:style>
  <w:style w:type="character" w:customStyle="1" w:styleId="PreprocessorTok">
    <w:name w:val="PreprocessorTok"/>
    <w:basedOn w:val="VerbatimChar"/>
    <w:rsid w:val="00380A6E"/>
    <w:rPr>
      <w:rFonts w:ascii="PT Mono" w:hAnsi="PT Mono"/>
      <w:b w:val="0"/>
      <w:i w:val="0"/>
      <w:color w:val="BC7A00"/>
      <w:sz w:val="24"/>
    </w:rPr>
  </w:style>
  <w:style w:type="character" w:customStyle="1" w:styleId="InformationTok">
    <w:name w:val="InformationTok"/>
    <w:basedOn w:val="VerbatimChar"/>
    <w:rsid w:val="00380A6E"/>
    <w:rPr>
      <w:rFonts w:ascii="PT Mono" w:hAnsi="PT Mono"/>
      <w:b/>
      <w:i/>
      <w:color w:val="60A0B0"/>
      <w:sz w:val="24"/>
    </w:rPr>
  </w:style>
  <w:style w:type="character" w:customStyle="1" w:styleId="ErrorTok">
    <w:name w:val="ErrorTok"/>
    <w:basedOn w:val="VerbatimChar"/>
    <w:rsid w:val="00380A6E"/>
    <w:rPr>
      <w:rFonts w:ascii="PT Mono" w:hAnsi="PT Mono"/>
      <w:b/>
      <w:i w:val="0"/>
      <w:color w:val="FF0000"/>
      <w:sz w:val="24"/>
    </w:rPr>
  </w:style>
  <w:style w:type="character" w:customStyle="1" w:styleId="NormalTok">
    <w:name w:val="NormalTok"/>
    <w:basedOn w:val="VerbatimChar"/>
    <w:rsid w:val="00380A6E"/>
    <w:rPr>
      <w:rFonts w:ascii="PT Mono" w:hAnsi="PT Mono"/>
      <w:b w:val="0"/>
      <w:i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A1A59B-AAB9-4FE7-BB74-443391088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0</TotalTime>
  <Pages>17</Pages>
  <Words>2457</Words>
  <Characters>14009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16434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dpavlov</dc:creator>
  <cp:keywords/>
  <dc:description/>
  <cp:lastModifiedBy>Петр Махнев</cp:lastModifiedBy>
  <cp:revision>3</cp:revision>
  <cp:lastPrinted>2018-01-25T10:32:00Z</cp:lastPrinted>
  <dcterms:created xsi:type="dcterms:W3CDTF">2019-12-16T16:47:00Z</dcterms:created>
  <dcterms:modified xsi:type="dcterms:W3CDTF">2019-12-16T16:47:00Z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